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4AC81" w14:textId="77777777" w:rsidR="00CF6D85" w:rsidRDefault="00CF6D85" w:rsidP="00AD0920">
      <w:pPr>
        <w:pStyle w:val="Fuzeile"/>
      </w:pPr>
    </w:p>
    <w:p w14:paraId="016AAA1B" w14:textId="77777777" w:rsidR="0044578C" w:rsidRDefault="0044578C" w:rsidP="004B3487"/>
    <w:p w14:paraId="740C8E18" w14:textId="77777777" w:rsidR="0044578C" w:rsidRDefault="0044578C" w:rsidP="004B3487"/>
    <w:p w14:paraId="20B42914" w14:textId="77777777" w:rsidR="0044578C" w:rsidRDefault="0044578C" w:rsidP="004B3487"/>
    <w:p w14:paraId="3A98BB1C" w14:textId="77777777" w:rsidR="0044578C" w:rsidRDefault="0044578C" w:rsidP="004B3487"/>
    <w:p w14:paraId="104EE8A8" w14:textId="77777777" w:rsidR="0044578C" w:rsidRDefault="0044578C" w:rsidP="004B3487"/>
    <w:p w14:paraId="3E403372" w14:textId="77777777" w:rsidR="0044578C" w:rsidRDefault="0044578C" w:rsidP="004B3487"/>
    <w:p w14:paraId="40028204" w14:textId="77777777" w:rsidR="0044578C" w:rsidRPr="00B258FA" w:rsidRDefault="0044578C" w:rsidP="00B258FA">
      <w:pPr>
        <w:rPr>
          <w:rStyle w:val="Fett"/>
        </w:rPr>
      </w:pPr>
    </w:p>
    <w:p w14:paraId="3B42B8FB" w14:textId="77777777" w:rsidR="0044578C" w:rsidRDefault="0044578C" w:rsidP="004B3487"/>
    <w:p w14:paraId="6A4ED5AD" w14:textId="24C9D3BA" w:rsidR="00A2146B" w:rsidRDefault="00A2146B" w:rsidP="00A2146B">
      <w:pPr>
        <w:pStyle w:val="Titel"/>
      </w:pPr>
      <w:r>
        <w:t>Web-APIs:</w:t>
      </w:r>
      <w:r>
        <w:br/>
        <w:t>REST und SOAP</w:t>
      </w:r>
    </w:p>
    <w:p w14:paraId="6ACB3D0B" w14:textId="77777777" w:rsidR="00DA4BF6" w:rsidRPr="00600675" w:rsidRDefault="00DA4BF6" w:rsidP="00DA4BF6">
      <w:pPr>
        <w:rPr>
          <w:sz w:val="16"/>
          <w:szCs w:val="16"/>
          <w:lang w:eastAsia="de-DE"/>
        </w:rPr>
      </w:pPr>
      <w:r w:rsidRPr="00600675">
        <w:rPr>
          <w:sz w:val="16"/>
          <w:szCs w:val="16"/>
          <w:lang w:eastAsia="de-DE"/>
        </w:rPr>
        <w:t>Dieses Dokument wurde mit Unterstützung von ChatGPT erstellt.</w:t>
      </w:r>
    </w:p>
    <w:p w14:paraId="1B717611" w14:textId="77777777" w:rsidR="00DA4BF6" w:rsidRPr="00DA4BF6" w:rsidRDefault="00DA4BF6" w:rsidP="00DA4BF6"/>
    <w:p w14:paraId="51D84312" w14:textId="7F43ADEB" w:rsidR="003C20A7" w:rsidRDefault="003C20A7">
      <w:pPr>
        <w:jc w:val="left"/>
        <w:rPr>
          <w:color w:val="0071B2" w:themeColor="text1"/>
          <w:sz w:val="28"/>
          <w:szCs w:val="28"/>
          <w:u w:val="single"/>
        </w:rPr>
      </w:pPr>
      <w:r>
        <w:rPr>
          <w:color w:val="0071B2" w:themeColor="text1"/>
          <w:sz w:val="28"/>
          <w:szCs w:val="28"/>
          <w:u w:val="single"/>
        </w:rPr>
        <w:br w:type="page"/>
      </w:r>
    </w:p>
    <w:p w14:paraId="780AFAB6" w14:textId="77777777" w:rsidR="00A2146B" w:rsidRPr="00A2146B" w:rsidRDefault="00A2146B" w:rsidP="00A2146B">
      <w:r w:rsidRPr="00A2146B">
        <w:lastRenderedPageBreak/>
        <w:t>REST und SOAP sind zwei unterschiedliche Architekturstile für den Entwurf von Web-APIs. Hier ist eine Übersicht über beide:</w:t>
      </w:r>
    </w:p>
    <w:p w14:paraId="58411938" w14:textId="77777777" w:rsidR="00A2146B" w:rsidRPr="00A2146B" w:rsidRDefault="00A2146B" w:rsidP="00A2146B">
      <w:pPr>
        <w:pStyle w:val="berschrift1"/>
      </w:pPr>
      <w:r w:rsidRPr="00A2146B">
        <w:t>REST (Representational State Transfer)</w:t>
      </w:r>
    </w:p>
    <w:p w14:paraId="547151FC" w14:textId="77777777" w:rsidR="00A2146B" w:rsidRPr="00A2146B" w:rsidRDefault="00A2146B" w:rsidP="008615C7">
      <w:pPr>
        <w:numPr>
          <w:ilvl w:val="0"/>
          <w:numId w:val="10"/>
        </w:numPr>
        <w:tabs>
          <w:tab w:val="num" w:pos="720"/>
        </w:tabs>
        <w:spacing w:after="0"/>
      </w:pPr>
      <w:r w:rsidRPr="00A2146B">
        <w:rPr>
          <w:b/>
          <w:bCs/>
        </w:rPr>
        <w:t>Architekturprinzipien:</w:t>
      </w:r>
    </w:p>
    <w:p w14:paraId="1A6305D1" w14:textId="77777777" w:rsidR="00A2146B" w:rsidRPr="00A2146B" w:rsidRDefault="00A2146B" w:rsidP="008615C7">
      <w:pPr>
        <w:numPr>
          <w:ilvl w:val="1"/>
          <w:numId w:val="10"/>
        </w:numPr>
        <w:tabs>
          <w:tab w:val="num" w:pos="1440"/>
        </w:tabs>
        <w:spacing w:after="0"/>
      </w:pPr>
      <w:r w:rsidRPr="00A2146B">
        <w:t>REST basiert auf einer Reihe von Prinzipien, die die Kommunikation zwischen Client und Server erleichtern. Es nutzt HTTP-Methoden (GET, POST, PUT, DELETE) zur Durchführung von Operationen.</w:t>
      </w:r>
    </w:p>
    <w:p w14:paraId="63E2F186" w14:textId="77777777" w:rsidR="00A2146B" w:rsidRDefault="00A2146B" w:rsidP="008615C7">
      <w:pPr>
        <w:numPr>
          <w:ilvl w:val="1"/>
          <w:numId w:val="10"/>
        </w:numPr>
        <w:spacing w:after="0"/>
      </w:pPr>
      <w:r w:rsidRPr="00A2146B">
        <w:t>REST ist zustandslos, was bedeutet, dass jeder API-Aufruf alle Informationen enthält, die der Server benötigt, um die Anfrage zu verstehen und zu verarbeiten.</w:t>
      </w:r>
    </w:p>
    <w:p w14:paraId="665C9C09" w14:textId="77777777" w:rsidR="008615C7" w:rsidRPr="00A2146B" w:rsidRDefault="008615C7" w:rsidP="008615C7">
      <w:pPr>
        <w:spacing w:after="0"/>
        <w:ind w:left="1440"/>
      </w:pPr>
    </w:p>
    <w:p w14:paraId="14589047" w14:textId="77777777" w:rsidR="00A2146B" w:rsidRPr="00A2146B" w:rsidRDefault="00A2146B" w:rsidP="008615C7">
      <w:pPr>
        <w:numPr>
          <w:ilvl w:val="0"/>
          <w:numId w:val="10"/>
        </w:numPr>
        <w:tabs>
          <w:tab w:val="num" w:pos="720"/>
        </w:tabs>
        <w:spacing w:after="0"/>
      </w:pPr>
      <w:r w:rsidRPr="00A2146B">
        <w:rPr>
          <w:b/>
          <w:bCs/>
        </w:rPr>
        <w:t>Datenformat:</w:t>
      </w:r>
    </w:p>
    <w:p w14:paraId="24A3AB2B" w14:textId="0F72029C" w:rsidR="00A2146B" w:rsidRDefault="00A2146B" w:rsidP="008615C7">
      <w:pPr>
        <w:numPr>
          <w:ilvl w:val="1"/>
          <w:numId w:val="10"/>
        </w:numPr>
        <w:spacing w:after="0"/>
      </w:pPr>
      <w:r w:rsidRPr="00A2146B">
        <w:t>REST ist flexibel hinsichtlich der Datenformate, die es verwenden kann (z.B. JSON, XML, HTML, Text). JSON ist jedoch das am häufigsten verwendetes Format aufgrund seiner Einfachheit und Lesbarkeit.</w:t>
      </w:r>
    </w:p>
    <w:p w14:paraId="2FB903CC" w14:textId="77777777" w:rsidR="008615C7" w:rsidRPr="00A2146B" w:rsidRDefault="008615C7" w:rsidP="008615C7">
      <w:pPr>
        <w:spacing w:after="0"/>
        <w:ind w:left="1440"/>
      </w:pPr>
    </w:p>
    <w:p w14:paraId="35EA4D04" w14:textId="77777777" w:rsidR="00A2146B" w:rsidRPr="00A2146B" w:rsidRDefault="00A2146B" w:rsidP="008615C7">
      <w:pPr>
        <w:numPr>
          <w:ilvl w:val="0"/>
          <w:numId w:val="10"/>
        </w:numPr>
        <w:tabs>
          <w:tab w:val="num" w:pos="720"/>
        </w:tabs>
        <w:spacing w:after="0"/>
      </w:pPr>
      <w:r w:rsidRPr="00A2146B">
        <w:rPr>
          <w:b/>
          <w:bCs/>
        </w:rPr>
        <w:t>Vorteile:</w:t>
      </w:r>
    </w:p>
    <w:p w14:paraId="7899555C" w14:textId="77777777" w:rsidR="00A2146B" w:rsidRPr="00A2146B" w:rsidRDefault="00A2146B" w:rsidP="008615C7">
      <w:pPr>
        <w:numPr>
          <w:ilvl w:val="1"/>
          <w:numId w:val="10"/>
        </w:numPr>
        <w:tabs>
          <w:tab w:val="num" w:pos="1440"/>
        </w:tabs>
        <w:spacing w:after="0"/>
      </w:pPr>
      <w:r w:rsidRPr="00A2146B">
        <w:t>Einfach und leicht zu implementieren.</w:t>
      </w:r>
    </w:p>
    <w:p w14:paraId="2D6CB27E" w14:textId="77777777" w:rsidR="00A2146B" w:rsidRPr="00A2146B" w:rsidRDefault="00A2146B" w:rsidP="008615C7">
      <w:pPr>
        <w:numPr>
          <w:ilvl w:val="1"/>
          <w:numId w:val="10"/>
        </w:numPr>
        <w:tabs>
          <w:tab w:val="num" w:pos="1440"/>
        </w:tabs>
        <w:spacing w:after="0"/>
      </w:pPr>
      <w:r w:rsidRPr="00A2146B">
        <w:t>Gut geeignet für öffentliche APIs und Webanwendungen.</w:t>
      </w:r>
    </w:p>
    <w:p w14:paraId="3E086038" w14:textId="77777777" w:rsidR="00A2146B" w:rsidRDefault="00A2146B" w:rsidP="008615C7">
      <w:pPr>
        <w:numPr>
          <w:ilvl w:val="1"/>
          <w:numId w:val="10"/>
        </w:numPr>
        <w:spacing w:after="0"/>
      </w:pPr>
      <w:r w:rsidRPr="00A2146B">
        <w:t>Skalierbar und effizient, da es HTTP-Standards nutzt.</w:t>
      </w:r>
    </w:p>
    <w:p w14:paraId="379E5E19" w14:textId="77777777" w:rsidR="008615C7" w:rsidRPr="00A2146B" w:rsidRDefault="008615C7" w:rsidP="008615C7">
      <w:pPr>
        <w:spacing w:after="0"/>
        <w:ind w:left="1440"/>
      </w:pPr>
    </w:p>
    <w:p w14:paraId="62601304" w14:textId="77777777" w:rsidR="00A2146B" w:rsidRPr="00A2146B" w:rsidRDefault="00A2146B" w:rsidP="008615C7">
      <w:pPr>
        <w:numPr>
          <w:ilvl w:val="0"/>
          <w:numId w:val="10"/>
        </w:numPr>
        <w:tabs>
          <w:tab w:val="num" w:pos="720"/>
        </w:tabs>
        <w:spacing w:after="0"/>
      </w:pPr>
      <w:r w:rsidRPr="00A2146B">
        <w:rPr>
          <w:b/>
          <w:bCs/>
        </w:rPr>
        <w:t>Nachteile:</w:t>
      </w:r>
    </w:p>
    <w:p w14:paraId="1AC67605" w14:textId="77777777" w:rsidR="00A2146B" w:rsidRDefault="00A2146B" w:rsidP="008615C7">
      <w:pPr>
        <w:numPr>
          <w:ilvl w:val="1"/>
          <w:numId w:val="10"/>
        </w:numPr>
        <w:spacing w:after="0"/>
      </w:pPr>
      <w:r w:rsidRPr="00A2146B">
        <w:t>Kann bei komplexen Transaktionen weniger geeignet sein, da es keinen eingebauten Standard für Sicherheit oder Transaktionen bietet.</w:t>
      </w:r>
    </w:p>
    <w:p w14:paraId="1E1DE593" w14:textId="77777777" w:rsidR="008615C7" w:rsidRDefault="008615C7" w:rsidP="008615C7">
      <w:pPr>
        <w:spacing w:after="0"/>
        <w:ind w:left="1440"/>
      </w:pPr>
    </w:p>
    <w:p w14:paraId="270ECDE2" w14:textId="522399B1" w:rsidR="00A2146B" w:rsidRDefault="00A2146B" w:rsidP="008615C7">
      <w:pPr>
        <w:numPr>
          <w:ilvl w:val="0"/>
          <w:numId w:val="10"/>
        </w:numPr>
        <w:spacing w:after="0"/>
      </w:pPr>
      <w:r w:rsidRPr="008615C7">
        <w:rPr>
          <w:b/>
          <w:bCs/>
        </w:rPr>
        <w:t>Funktionsweise</w:t>
      </w:r>
      <w:r>
        <w:t>:</w:t>
      </w:r>
    </w:p>
    <w:p w14:paraId="28AE09D3" w14:textId="64C9700B" w:rsidR="00A2146B" w:rsidRPr="00A2146B" w:rsidRDefault="00A2146B" w:rsidP="008615C7">
      <w:pPr>
        <w:numPr>
          <w:ilvl w:val="1"/>
          <w:numId w:val="10"/>
        </w:numPr>
        <w:spacing w:after="0"/>
      </w:pPr>
      <w:r w:rsidRPr="00A2146B">
        <w:rPr>
          <w:b/>
          <w:bCs/>
        </w:rPr>
        <w:t>Grundprinzip:</w:t>
      </w:r>
      <w:r w:rsidRPr="00A2146B">
        <w:t xml:space="preserve"> RESTful APIs nutzen HTTP-Methoden, um mit Ressourcen zu interagieren. Ressourcen sind identifizierbar durch URLs (Uniform Resource Locators).</w:t>
      </w:r>
    </w:p>
    <w:p w14:paraId="37BBA5AA" w14:textId="1DF926AB" w:rsidR="00A2146B" w:rsidRPr="00A2146B" w:rsidRDefault="00A2146B" w:rsidP="008615C7">
      <w:pPr>
        <w:numPr>
          <w:ilvl w:val="1"/>
          <w:numId w:val="10"/>
        </w:numPr>
        <w:spacing w:after="0"/>
      </w:pPr>
      <w:r w:rsidRPr="00A2146B">
        <w:rPr>
          <w:b/>
          <w:bCs/>
        </w:rPr>
        <w:t>HTTP-Methoden:</w:t>
      </w:r>
    </w:p>
    <w:p w14:paraId="34CF4592" w14:textId="77777777" w:rsidR="00A2146B" w:rsidRPr="00A2146B" w:rsidRDefault="00A2146B" w:rsidP="008615C7">
      <w:pPr>
        <w:numPr>
          <w:ilvl w:val="2"/>
          <w:numId w:val="10"/>
        </w:numPr>
        <w:spacing w:after="0"/>
      </w:pPr>
      <w:r w:rsidRPr="00A2146B">
        <w:rPr>
          <w:b/>
          <w:bCs/>
        </w:rPr>
        <w:t>GET:</w:t>
      </w:r>
      <w:r w:rsidRPr="00A2146B">
        <w:t xml:space="preserve"> Ruft eine Ressource ab.</w:t>
      </w:r>
    </w:p>
    <w:p w14:paraId="0EACD193" w14:textId="77777777" w:rsidR="00A2146B" w:rsidRPr="00A2146B" w:rsidRDefault="00A2146B" w:rsidP="008615C7">
      <w:pPr>
        <w:numPr>
          <w:ilvl w:val="2"/>
          <w:numId w:val="10"/>
        </w:numPr>
        <w:spacing w:after="0"/>
      </w:pPr>
      <w:r w:rsidRPr="00A2146B">
        <w:rPr>
          <w:b/>
          <w:bCs/>
        </w:rPr>
        <w:t>POST:</w:t>
      </w:r>
      <w:r w:rsidRPr="00A2146B">
        <w:t xml:space="preserve"> Erstellt eine neue Ressource.</w:t>
      </w:r>
    </w:p>
    <w:p w14:paraId="16F0BE96" w14:textId="77777777" w:rsidR="00A2146B" w:rsidRPr="00A2146B" w:rsidRDefault="00A2146B" w:rsidP="008615C7">
      <w:pPr>
        <w:numPr>
          <w:ilvl w:val="2"/>
          <w:numId w:val="10"/>
        </w:numPr>
        <w:spacing w:after="0"/>
      </w:pPr>
      <w:r w:rsidRPr="00A2146B">
        <w:rPr>
          <w:b/>
          <w:bCs/>
        </w:rPr>
        <w:t>PUT:</w:t>
      </w:r>
      <w:r w:rsidRPr="00A2146B">
        <w:t xml:space="preserve"> Aktualisiert eine vorhandene Ressource.</w:t>
      </w:r>
    </w:p>
    <w:p w14:paraId="2CCC2D3A" w14:textId="77777777" w:rsidR="00A2146B" w:rsidRPr="00A2146B" w:rsidRDefault="00A2146B" w:rsidP="008615C7">
      <w:pPr>
        <w:numPr>
          <w:ilvl w:val="2"/>
          <w:numId w:val="10"/>
        </w:numPr>
        <w:spacing w:after="0"/>
      </w:pPr>
      <w:r w:rsidRPr="00A2146B">
        <w:rPr>
          <w:b/>
          <w:bCs/>
        </w:rPr>
        <w:t>DELETE:</w:t>
      </w:r>
      <w:r w:rsidRPr="00A2146B">
        <w:t xml:space="preserve"> Löscht eine Ressource.</w:t>
      </w:r>
    </w:p>
    <w:p w14:paraId="2FEFCE68" w14:textId="3EBCFF38" w:rsidR="00A2146B" w:rsidRPr="00A2146B" w:rsidRDefault="00A2146B" w:rsidP="008615C7">
      <w:pPr>
        <w:numPr>
          <w:ilvl w:val="1"/>
          <w:numId w:val="10"/>
        </w:numPr>
        <w:spacing w:after="0"/>
      </w:pPr>
      <w:r w:rsidRPr="00A2146B">
        <w:rPr>
          <w:b/>
          <w:bCs/>
        </w:rPr>
        <w:t>HTTP-Statuscodes:</w:t>
      </w:r>
      <w:r w:rsidRPr="00A2146B">
        <w:t xml:space="preserve"> Diese Codes werden verwendet, um den Status der HTTP-Anfrage zu kommunizieren.</w:t>
      </w:r>
    </w:p>
    <w:p w14:paraId="1DCE386F" w14:textId="77777777" w:rsidR="00A2146B" w:rsidRPr="00A2146B" w:rsidRDefault="00A2146B" w:rsidP="008615C7">
      <w:pPr>
        <w:numPr>
          <w:ilvl w:val="2"/>
          <w:numId w:val="10"/>
        </w:numPr>
        <w:spacing w:after="0"/>
      </w:pPr>
      <w:r w:rsidRPr="00A2146B">
        <w:rPr>
          <w:b/>
          <w:bCs/>
        </w:rPr>
        <w:t>200 OK:</w:t>
      </w:r>
      <w:r w:rsidRPr="00A2146B">
        <w:t xml:space="preserve"> Die Anfrage war erfolgreich.</w:t>
      </w:r>
    </w:p>
    <w:p w14:paraId="0B57CD33" w14:textId="77777777" w:rsidR="00A2146B" w:rsidRPr="00A2146B" w:rsidRDefault="00A2146B" w:rsidP="008615C7">
      <w:pPr>
        <w:numPr>
          <w:ilvl w:val="2"/>
          <w:numId w:val="10"/>
        </w:numPr>
        <w:spacing w:after="0"/>
      </w:pPr>
      <w:r w:rsidRPr="00A2146B">
        <w:rPr>
          <w:b/>
          <w:bCs/>
        </w:rPr>
        <w:t>201 Created:</w:t>
      </w:r>
      <w:r w:rsidRPr="00A2146B">
        <w:t xml:space="preserve"> Eine neue Ressource wurde erfolgreich erstellt.</w:t>
      </w:r>
    </w:p>
    <w:p w14:paraId="4267CCF5" w14:textId="77777777" w:rsidR="00A2146B" w:rsidRPr="00A2146B" w:rsidRDefault="00A2146B" w:rsidP="008615C7">
      <w:pPr>
        <w:numPr>
          <w:ilvl w:val="2"/>
          <w:numId w:val="10"/>
        </w:numPr>
        <w:spacing w:after="0"/>
      </w:pPr>
      <w:r w:rsidRPr="00A2146B">
        <w:rPr>
          <w:b/>
          <w:bCs/>
        </w:rPr>
        <w:t>400 Bad Request:</w:t>
      </w:r>
      <w:r w:rsidRPr="00A2146B">
        <w:t xml:space="preserve"> Die Anfrage war fehlerhaft.</w:t>
      </w:r>
    </w:p>
    <w:p w14:paraId="232EAC05" w14:textId="5D9D8B92" w:rsidR="00A2146B" w:rsidRPr="00A2146B" w:rsidRDefault="00A2146B" w:rsidP="008615C7">
      <w:pPr>
        <w:numPr>
          <w:ilvl w:val="2"/>
          <w:numId w:val="10"/>
        </w:numPr>
        <w:spacing w:after="0"/>
      </w:pPr>
      <w:r w:rsidRPr="00A2146B">
        <w:rPr>
          <w:b/>
          <w:bCs/>
        </w:rPr>
        <w:lastRenderedPageBreak/>
        <w:t>404</w:t>
      </w:r>
      <w:r w:rsidR="00DD1991">
        <w:rPr>
          <w:b/>
          <w:bCs/>
        </w:rPr>
        <w:t xml:space="preserve"> </w:t>
      </w:r>
      <w:r w:rsidRPr="00A2146B">
        <w:rPr>
          <w:b/>
          <w:bCs/>
        </w:rPr>
        <w:t>Not Found:</w:t>
      </w:r>
      <w:r w:rsidRPr="00A2146B">
        <w:t xml:space="preserve"> Die angeforderte Ressource wurde nicht gefunden.</w:t>
      </w:r>
    </w:p>
    <w:p w14:paraId="508A0D90" w14:textId="77777777" w:rsidR="00A2146B" w:rsidRPr="00A2146B" w:rsidRDefault="00A2146B" w:rsidP="008615C7">
      <w:pPr>
        <w:numPr>
          <w:ilvl w:val="2"/>
          <w:numId w:val="10"/>
        </w:numPr>
        <w:spacing w:after="0"/>
      </w:pPr>
      <w:r w:rsidRPr="00A2146B">
        <w:rPr>
          <w:b/>
          <w:bCs/>
        </w:rPr>
        <w:t>500 Internal Server Error:</w:t>
      </w:r>
      <w:r w:rsidRPr="00A2146B">
        <w:t xml:space="preserve"> Ein Serverfehler ist aufgetreten.</w:t>
      </w:r>
    </w:p>
    <w:p w14:paraId="5B372DAB" w14:textId="67D4F43C" w:rsidR="00A2146B" w:rsidRPr="00A2146B" w:rsidRDefault="00A2146B" w:rsidP="008615C7">
      <w:pPr>
        <w:numPr>
          <w:ilvl w:val="1"/>
          <w:numId w:val="10"/>
        </w:numPr>
        <w:spacing w:after="0"/>
      </w:pPr>
      <w:r w:rsidRPr="00A2146B">
        <w:rPr>
          <w:b/>
          <w:bCs/>
        </w:rPr>
        <w:t>Datenformat:</w:t>
      </w:r>
      <w:r w:rsidRPr="00A2146B">
        <w:t xml:space="preserve"> REST kann verschiedene Datenformate verwenden, wobei JSON am häufigsten ist. Eine typische REST-Antwort könnte so aussehen:</w:t>
      </w:r>
    </w:p>
    <w:p w14:paraId="6EDFE996" w14:textId="77777777" w:rsidR="00A2146B" w:rsidRPr="00A2146B" w:rsidRDefault="00A2146B" w:rsidP="008615C7">
      <w:pPr>
        <w:pStyle w:val="Code-Beispiel"/>
        <w:spacing w:after="0" w:line="240" w:lineRule="auto"/>
        <w:ind w:left="2126"/>
      </w:pPr>
      <w:r w:rsidRPr="00A2146B">
        <w:t>{</w:t>
      </w:r>
    </w:p>
    <w:p w14:paraId="1F1111FC" w14:textId="77777777" w:rsidR="00A2146B" w:rsidRPr="00A2146B" w:rsidRDefault="00A2146B" w:rsidP="008615C7">
      <w:pPr>
        <w:pStyle w:val="Code-Beispiel"/>
        <w:spacing w:after="0" w:line="240" w:lineRule="auto"/>
        <w:ind w:left="2126"/>
      </w:pPr>
      <w:r w:rsidRPr="00A2146B">
        <w:t xml:space="preserve">  "id": 1,</w:t>
      </w:r>
    </w:p>
    <w:p w14:paraId="6CEBB900" w14:textId="77777777" w:rsidR="00A2146B" w:rsidRPr="00A2146B" w:rsidRDefault="00A2146B" w:rsidP="008615C7">
      <w:pPr>
        <w:pStyle w:val="Code-Beispiel"/>
        <w:spacing w:after="0" w:line="240" w:lineRule="auto"/>
        <w:ind w:left="2126"/>
      </w:pPr>
      <w:r w:rsidRPr="00A2146B">
        <w:t xml:space="preserve">  "name": "Beispiel",</w:t>
      </w:r>
    </w:p>
    <w:p w14:paraId="2A2527A4" w14:textId="77777777" w:rsidR="00A2146B" w:rsidRPr="00A2146B" w:rsidRDefault="00A2146B" w:rsidP="008615C7">
      <w:pPr>
        <w:pStyle w:val="Code-Beispiel"/>
        <w:spacing w:after="0" w:line="240" w:lineRule="auto"/>
        <w:ind w:left="2126"/>
      </w:pPr>
      <w:r w:rsidRPr="00A2146B">
        <w:t xml:space="preserve">  "status": "active"</w:t>
      </w:r>
    </w:p>
    <w:p w14:paraId="6E6E951E" w14:textId="77777777" w:rsidR="00A2146B" w:rsidRPr="00A2146B" w:rsidRDefault="00A2146B" w:rsidP="008615C7">
      <w:pPr>
        <w:pStyle w:val="Code-Beispiel"/>
        <w:spacing w:after="0" w:line="240" w:lineRule="auto"/>
        <w:ind w:left="2126"/>
      </w:pPr>
      <w:r w:rsidRPr="00A2146B">
        <w:t>}</w:t>
      </w:r>
    </w:p>
    <w:p w14:paraId="235B983C" w14:textId="769CB23B" w:rsidR="00A2146B" w:rsidRDefault="00A2146B" w:rsidP="008615C7">
      <w:pPr>
        <w:numPr>
          <w:ilvl w:val="1"/>
          <w:numId w:val="10"/>
        </w:numPr>
        <w:spacing w:after="0"/>
      </w:pPr>
      <w:r w:rsidRPr="00A2146B">
        <w:rPr>
          <w:b/>
          <w:bCs/>
        </w:rPr>
        <w:t>Zustandslosigkeit:</w:t>
      </w:r>
      <w:r w:rsidRPr="00A2146B">
        <w:t xml:space="preserve"> Jede Anfrage von einem Client an den Server muss alle Informationen enthalten, die erforderlich sind, um die Anfrage zu verstehen und zu verarbeiten.</w:t>
      </w:r>
    </w:p>
    <w:p w14:paraId="62598829" w14:textId="77777777" w:rsidR="008615C7" w:rsidRDefault="008615C7" w:rsidP="008615C7">
      <w:pPr>
        <w:spacing w:after="0"/>
        <w:ind w:left="1440"/>
      </w:pPr>
    </w:p>
    <w:p w14:paraId="4503E77F" w14:textId="3BE89149" w:rsidR="008615C7" w:rsidRDefault="008615C7" w:rsidP="008615C7">
      <w:pPr>
        <w:numPr>
          <w:ilvl w:val="0"/>
          <w:numId w:val="10"/>
        </w:numPr>
        <w:spacing w:after="0"/>
      </w:pPr>
      <w:r>
        <w:rPr>
          <w:b/>
          <w:bCs/>
        </w:rPr>
        <w:t>Beispiel:</w:t>
      </w:r>
    </w:p>
    <w:p w14:paraId="30E694CF" w14:textId="77777777" w:rsidR="008615C7" w:rsidRPr="008615C7" w:rsidRDefault="008615C7" w:rsidP="008615C7">
      <w:pPr>
        <w:spacing w:after="0"/>
        <w:ind w:left="720"/>
        <w:rPr>
          <w:b/>
          <w:bCs/>
        </w:rPr>
      </w:pPr>
      <w:r w:rsidRPr="008615C7">
        <w:rPr>
          <w:b/>
          <w:bCs/>
        </w:rPr>
        <w:t>Abrufen von Informationen über einen Benutzer</w:t>
      </w:r>
    </w:p>
    <w:p w14:paraId="18E794E1" w14:textId="77777777" w:rsidR="008615C7" w:rsidRPr="008615C7" w:rsidRDefault="008615C7" w:rsidP="008615C7">
      <w:pPr>
        <w:spacing w:after="0"/>
        <w:ind w:left="720"/>
        <w:rPr>
          <w:b/>
          <w:bCs/>
        </w:rPr>
      </w:pPr>
      <w:r w:rsidRPr="008615C7">
        <w:rPr>
          <w:b/>
          <w:bCs/>
        </w:rPr>
        <w:t>HTTP GET Request</w:t>
      </w:r>
    </w:p>
    <w:p w14:paraId="074740C0" w14:textId="77777777" w:rsidR="008615C7" w:rsidRPr="008615C7" w:rsidRDefault="008615C7" w:rsidP="008615C7">
      <w:pPr>
        <w:spacing w:after="0"/>
        <w:ind w:left="1440"/>
      </w:pPr>
      <w:r w:rsidRPr="008615C7">
        <w:t>Stellen Sie sich vor, wir haben eine API, die Informationen über Benutzer bereitstellt. Um Informationen über einen Benutzer mit der ID 123 abzurufen, könnten wir einen HTTP GET Request an folgende URL senden:</w:t>
      </w:r>
    </w:p>
    <w:p w14:paraId="538BC464" w14:textId="77777777" w:rsidR="008615C7" w:rsidRPr="008615C7" w:rsidRDefault="008615C7" w:rsidP="008615C7">
      <w:pPr>
        <w:spacing w:after="0"/>
        <w:ind w:left="1440"/>
      </w:pPr>
      <w:r w:rsidRPr="008615C7">
        <w:t>GET /api/users/123 HTTP/1.1</w:t>
      </w:r>
    </w:p>
    <w:p w14:paraId="33FA0479" w14:textId="77777777" w:rsidR="008615C7" w:rsidRPr="008615C7" w:rsidRDefault="008615C7" w:rsidP="008615C7">
      <w:pPr>
        <w:spacing w:after="0"/>
        <w:ind w:left="1440"/>
      </w:pPr>
      <w:r w:rsidRPr="008615C7">
        <w:t>Host: example.com</w:t>
      </w:r>
    </w:p>
    <w:p w14:paraId="198A6F20" w14:textId="77777777" w:rsidR="008615C7" w:rsidRPr="008615C7" w:rsidRDefault="008615C7" w:rsidP="008615C7">
      <w:pPr>
        <w:spacing w:after="0"/>
        <w:ind w:left="1440"/>
      </w:pPr>
      <w:r w:rsidRPr="008615C7">
        <w:t>Accept: application/json</w:t>
      </w:r>
    </w:p>
    <w:p w14:paraId="6ED5D7F1" w14:textId="77777777" w:rsidR="008615C7" w:rsidRPr="008615C7" w:rsidRDefault="008615C7" w:rsidP="008615C7">
      <w:pPr>
        <w:spacing w:after="0"/>
        <w:ind w:left="720"/>
      </w:pPr>
      <w:r w:rsidRPr="008615C7">
        <w:rPr>
          <w:b/>
          <w:bCs/>
        </w:rPr>
        <w:t>GET</w:t>
      </w:r>
      <w:r w:rsidRPr="008615C7">
        <w:t>: Die HTTP-Methode, die verwendet wird, um Daten vom Server abzurufen.</w:t>
      </w:r>
    </w:p>
    <w:p w14:paraId="1CCA3708" w14:textId="77777777" w:rsidR="008615C7" w:rsidRPr="008615C7" w:rsidRDefault="008615C7" w:rsidP="008615C7">
      <w:pPr>
        <w:spacing w:after="0"/>
        <w:ind w:left="720"/>
      </w:pPr>
      <w:r w:rsidRPr="008615C7">
        <w:rPr>
          <w:b/>
          <w:bCs/>
        </w:rPr>
        <w:t>/api/users/123</w:t>
      </w:r>
      <w:r w:rsidRPr="008615C7">
        <w:t>: Der Endpunkt, der die Ressource (Benutzer mit ID 123) spezifiziert.</w:t>
      </w:r>
    </w:p>
    <w:p w14:paraId="14ADF8C3" w14:textId="77777777" w:rsidR="008615C7" w:rsidRPr="008615C7" w:rsidRDefault="008615C7" w:rsidP="008615C7">
      <w:pPr>
        <w:spacing w:after="0"/>
        <w:ind w:left="720"/>
      </w:pPr>
      <w:r w:rsidRPr="008615C7">
        <w:rPr>
          <w:b/>
          <w:bCs/>
        </w:rPr>
        <w:t>Host</w:t>
      </w:r>
      <w:r w:rsidRPr="008615C7">
        <w:t>: Der Server, an den die Anfrage gesendet wird.</w:t>
      </w:r>
    </w:p>
    <w:p w14:paraId="712D15EC" w14:textId="77777777" w:rsidR="008615C7" w:rsidRPr="008615C7" w:rsidRDefault="008615C7" w:rsidP="008615C7">
      <w:pPr>
        <w:spacing w:after="0"/>
        <w:ind w:left="720"/>
      </w:pPr>
      <w:r w:rsidRPr="008615C7">
        <w:rPr>
          <w:b/>
          <w:bCs/>
        </w:rPr>
        <w:t>Accept</w:t>
      </w:r>
      <w:r w:rsidRPr="008615C7">
        <w:t>: Der Header, der angibt, dass die Antwort im JSON-Format erwartet wird.</w:t>
      </w:r>
    </w:p>
    <w:p w14:paraId="69AEEAB4" w14:textId="77777777" w:rsidR="008615C7" w:rsidRPr="008615C7" w:rsidRDefault="008615C7" w:rsidP="008615C7">
      <w:pPr>
        <w:spacing w:after="0"/>
        <w:ind w:left="720"/>
        <w:rPr>
          <w:b/>
          <w:bCs/>
        </w:rPr>
      </w:pPr>
      <w:r w:rsidRPr="008615C7">
        <w:rPr>
          <w:b/>
          <w:bCs/>
        </w:rPr>
        <w:t>HTTP Response</w:t>
      </w:r>
    </w:p>
    <w:p w14:paraId="766EF1D9" w14:textId="77777777" w:rsidR="008615C7" w:rsidRPr="008615C7" w:rsidRDefault="008615C7" w:rsidP="008615C7">
      <w:pPr>
        <w:spacing w:after="0"/>
        <w:ind w:left="1440"/>
      </w:pPr>
      <w:r w:rsidRPr="008615C7">
        <w:t>Der Server antwortet mit den Benutzerinformationen im JSON-Format:</w:t>
      </w:r>
    </w:p>
    <w:p w14:paraId="194118B5" w14:textId="77777777" w:rsidR="008615C7" w:rsidRPr="008615C7" w:rsidRDefault="008615C7" w:rsidP="008615C7">
      <w:pPr>
        <w:pStyle w:val="Code-Beispiel"/>
        <w:spacing w:after="0"/>
        <w:ind w:left="1416"/>
      </w:pPr>
      <w:r w:rsidRPr="008615C7">
        <w:t>HTTP/1.1 200 OK</w:t>
      </w:r>
    </w:p>
    <w:p w14:paraId="2C6E2B36" w14:textId="7F3F7700" w:rsidR="008615C7" w:rsidRPr="008615C7" w:rsidRDefault="008615C7" w:rsidP="008615C7">
      <w:pPr>
        <w:pStyle w:val="Code-Beispiel"/>
        <w:spacing w:after="0"/>
        <w:ind w:left="1416"/>
      </w:pPr>
      <w:r w:rsidRPr="008615C7">
        <w:t>Content-Type: application/json</w:t>
      </w:r>
    </w:p>
    <w:p w14:paraId="197C7FFA" w14:textId="77777777" w:rsidR="008615C7" w:rsidRPr="008615C7" w:rsidRDefault="008615C7" w:rsidP="008615C7">
      <w:pPr>
        <w:pStyle w:val="Code-Beispiel"/>
        <w:spacing w:after="0"/>
        <w:ind w:left="1416"/>
      </w:pPr>
      <w:r w:rsidRPr="008615C7">
        <w:t>{</w:t>
      </w:r>
    </w:p>
    <w:p w14:paraId="584646A0" w14:textId="700B643E" w:rsidR="008615C7" w:rsidRPr="008615C7" w:rsidRDefault="008615C7" w:rsidP="008615C7">
      <w:pPr>
        <w:pStyle w:val="Code-Beispiel"/>
        <w:spacing w:after="0"/>
        <w:ind w:left="1416"/>
      </w:pPr>
      <w:r w:rsidRPr="008615C7">
        <w:t>"id": 123,</w:t>
      </w:r>
    </w:p>
    <w:p w14:paraId="1B1059CB" w14:textId="43195067" w:rsidR="008615C7" w:rsidRPr="008615C7" w:rsidRDefault="008615C7" w:rsidP="008615C7">
      <w:pPr>
        <w:pStyle w:val="Code-Beispiel"/>
        <w:spacing w:after="0"/>
        <w:ind w:left="1416"/>
      </w:pPr>
      <w:r w:rsidRPr="008615C7">
        <w:t>"name": "John Doe",</w:t>
      </w:r>
    </w:p>
    <w:p w14:paraId="5D518946" w14:textId="30F2CC3B" w:rsidR="008615C7" w:rsidRPr="008615C7" w:rsidRDefault="008615C7" w:rsidP="008615C7">
      <w:pPr>
        <w:pStyle w:val="Code-Beispiel"/>
        <w:spacing w:after="0"/>
        <w:ind w:left="1416"/>
      </w:pPr>
      <w:r w:rsidRPr="008615C7">
        <w:t>"email": "john.doe@example.com",</w:t>
      </w:r>
    </w:p>
    <w:p w14:paraId="1C0C3C0A" w14:textId="4E1DF35A" w:rsidR="008615C7" w:rsidRPr="008615C7" w:rsidRDefault="008615C7" w:rsidP="008615C7">
      <w:pPr>
        <w:pStyle w:val="Code-Beispiel"/>
        <w:spacing w:after="0"/>
        <w:ind w:left="1416"/>
      </w:pPr>
      <w:r w:rsidRPr="008615C7">
        <w:t>"status": "active"</w:t>
      </w:r>
    </w:p>
    <w:p w14:paraId="1C681DE8" w14:textId="77777777" w:rsidR="008615C7" w:rsidRPr="008615C7" w:rsidRDefault="008615C7" w:rsidP="008615C7">
      <w:pPr>
        <w:pStyle w:val="Code-Beispiel"/>
        <w:spacing w:after="0"/>
        <w:ind w:left="1416"/>
      </w:pPr>
      <w:r w:rsidRPr="008615C7">
        <w:t>}</w:t>
      </w:r>
    </w:p>
    <w:p w14:paraId="615011B0" w14:textId="77777777" w:rsidR="008615C7" w:rsidRPr="008615C7" w:rsidRDefault="008615C7" w:rsidP="008615C7">
      <w:pPr>
        <w:spacing w:after="0"/>
        <w:ind w:left="720"/>
      </w:pPr>
      <w:r w:rsidRPr="008615C7">
        <w:rPr>
          <w:b/>
          <w:bCs/>
        </w:rPr>
        <w:t>HTTP/1.1 200 OK</w:t>
      </w:r>
      <w:r w:rsidRPr="008615C7">
        <w:t>: Der Statuscode 200 zeigt, dass die Anfrage erfolgreich war.</w:t>
      </w:r>
    </w:p>
    <w:p w14:paraId="57C386EB" w14:textId="77777777" w:rsidR="008615C7" w:rsidRPr="008615C7" w:rsidRDefault="008615C7" w:rsidP="008615C7">
      <w:pPr>
        <w:spacing w:after="0"/>
        <w:ind w:left="720"/>
      </w:pPr>
      <w:r w:rsidRPr="008615C7">
        <w:rPr>
          <w:b/>
          <w:bCs/>
        </w:rPr>
        <w:t>Content-Type</w:t>
      </w:r>
      <w:r w:rsidRPr="008615C7">
        <w:t>: Der Header, der das Format der Antwort angibt (in diesem Fall JSON).</w:t>
      </w:r>
    </w:p>
    <w:p w14:paraId="031BDA7D" w14:textId="77777777" w:rsidR="008615C7" w:rsidRPr="008615C7" w:rsidRDefault="008615C7" w:rsidP="008615C7">
      <w:pPr>
        <w:spacing w:after="0"/>
        <w:ind w:left="720"/>
      </w:pPr>
      <w:r w:rsidRPr="008615C7">
        <w:rPr>
          <w:b/>
          <w:bCs/>
        </w:rPr>
        <w:t>JSON-Body</w:t>
      </w:r>
      <w:r w:rsidRPr="008615C7">
        <w:t>: Enthält die Daten der angeforderten Ressource, in diesem Fall Informationen über den Benutzer.</w:t>
      </w:r>
    </w:p>
    <w:p w14:paraId="3E852C5F" w14:textId="77777777" w:rsidR="00A2146B" w:rsidRPr="00A2146B" w:rsidRDefault="00A2146B" w:rsidP="008615C7"/>
    <w:p w14:paraId="4AAA5111" w14:textId="77777777" w:rsidR="00A2146B" w:rsidRPr="00A2146B" w:rsidRDefault="00A2146B" w:rsidP="00A2146B">
      <w:pPr>
        <w:pStyle w:val="berschrift1"/>
      </w:pPr>
      <w:r w:rsidRPr="00A2146B">
        <w:lastRenderedPageBreak/>
        <w:t>SOAP (Simple Object Access Protocol)</w:t>
      </w:r>
    </w:p>
    <w:p w14:paraId="02F4DC4F" w14:textId="77777777" w:rsidR="00A2146B" w:rsidRPr="00A2146B" w:rsidRDefault="00A2146B" w:rsidP="008615C7">
      <w:pPr>
        <w:numPr>
          <w:ilvl w:val="0"/>
          <w:numId w:val="11"/>
        </w:numPr>
        <w:tabs>
          <w:tab w:val="num" w:pos="720"/>
        </w:tabs>
        <w:spacing w:after="0"/>
      </w:pPr>
      <w:r w:rsidRPr="00A2146B">
        <w:rPr>
          <w:b/>
          <w:bCs/>
        </w:rPr>
        <w:t>Architekturprinzipien:</w:t>
      </w:r>
    </w:p>
    <w:p w14:paraId="06B48218" w14:textId="77777777" w:rsidR="00A2146B" w:rsidRPr="00A2146B" w:rsidRDefault="00A2146B" w:rsidP="008615C7">
      <w:pPr>
        <w:numPr>
          <w:ilvl w:val="1"/>
          <w:numId w:val="11"/>
        </w:numPr>
        <w:tabs>
          <w:tab w:val="num" w:pos="1440"/>
        </w:tabs>
        <w:spacing w:after="0"/>
      </w:pPr>
      <w:r w:rsidRPr="00A2146B">
        <w:t>SOAP ist ein Protokoll, das auf XML basiert und es ermöglicht, Nachrichten zwischen Client und Server zu übertragen. SOAP verwendet oft HTTP oder SMTP als Transportprotokoll.</w:t>
      </w:r>
    </w:p>
    <w:p w14:paraId="55EF7975" w14:textId="77777777" w:rsidR="00A2146B" w:rsidRPr="00A2146B" w:rsidRDefault="00A2146B" w:rsidP="008615C7">
      <w:pPr>
        <w:numPr>
          <w:ilvl w:val="1"/>
          <w:numId w:val="11"/>
        </w:numPr>
        <w:tabs>
          <w:tab w:val="num" w:pos="1440"/>
        </w:tabs>
        <w:spacing w:after="0"/>
      </w:pPr>
      <w:r w:rsidRPr="00A2146B">
        <w:t>SOAP ist detaillierter und standardisierter, mit eingebauten Spezifikationen für Sicherheit (WS-Security) und Transaktionen.</w:t>
      </w:r>
    </w:p>
    <w:p w14:paraId="5F136AD0" w14:textId="77777777" w:rsidR="00A2146B" w:rsidRPr="00A2146B" w:rsidRDefault="00A2146B" w:rsidP="008615C7">
      <w:pPr>
        <w:numPr>
          <w:ilvl w:val="0"/>
          <w:numId w:val="11"/>
        </w:numPr>
        <w:tabs>
          <w:tab w:val="num" w:pos="720"/>
        </w:tabs>
        <w:spacing w:after="0"/>
      </w:pPr>
      <w:r w:rsidRPr="00A2146B">
        <w:rPr>
          <w:b/>
          <w:bCs/>
        </w:rPr>
        <w:t>Datenformat:</w:t>
      </w:r>
    </w:p>
    <w:p w14:paraId="06F59F02" w14:textId="77777777" w:rsidR="00A2146B" w:rsidRPr="00A2146B" w:rsidRDefault="00A2146B" w:rsidP="008615C7">
      <w:pPr>
        <w:numPr>
          <w:ilvl w:val="1"/>
          <w:numId w:val="11"/>
        </w:numPr>
        <w:tabs>
          <w:tab w:val="num" w:pos="1440"/>
        </w:tabs>
        <w:spacing w:after="0"/>
      </w:pPr>
      <w:r w:rsidRPr="00A2146B">
        <w:t>SOAP verwendet ausschließlich XML für Nachrichten. Dies macht es komplexer und schwerer zu lesen im Vergleich zu REST.</w:t>
      </w:r>
    </w:p>
    <w:p w14:paraId="17E1C35B" w14:textId="77777777" w:rsidR="00A2146B" w:rsidRPr="00A2146B" w:rsidRDefault="00A2146B" w:rsidP="008615C7">
      <w:pPr>
        <w:numPr>
          <w:ilvl w:val="0"/>
          <w:numId w:val="11"/>
        </w:numPr>
        <w:tabs>
          <w:tab w:val="num" w:pos="720"/>
        </w:tabs>
        <w:spacing w:after="0"/>
      </w:pPr>
      <w:r w:rsidRPr="00A2146B">
        <w:rPr>
          <w:b/>
          <w:bCs/>
        </w:rPr>
        <w:t>Vorteile:</w:t>
      </w:r>
    </w:p>
    <w:p w14:paraId="4B10334E" w14:textId="77777777" w:rsidR="00A2146B" w:rsidRPr="00A2146B" w:rsidRDefault="00A2146B" w:rsidP="008615C7">
      <w:pPr>
        <w:numPr>
          <w:ilvl w:val="1"/>
          <w:numId w:val="11"/>
        </w:numPr>
        <w:tabs>
          <w:tab w:val="num" w:pos="1440"/>
        </w:tabs>
        <w:spacing w:after="0"/>
      </w:pPr>
      <w:r w:rsidRPr="00A2146B">
        <w:t>Bietet eingebaute Sicherheits- und Transaktionsstandards, was es für Unternehmensanwendungen geeignet macht.</w:t>
      </w:r>
    </w:p>
    <w:p w14:paraId="478D087C" w14:textId="77777777" w:rsidR="00A2146B" w:rsidRPr="00A2146B" w:rsidRDefault="00A2146B" w:rsidP="008615C7">
      <w:pPr>
        <w:numPr>
          <w:ilvl w:val="1"/>
          <w:numId w:val="11"/>
        </w:numPr>
        <w:tabs>
          <w:tab w:val="num" w:pos="1440"/>
        </w:tabs>
        <w:spacing w:after="0"/>
      </w:pPr>
      <w:r w:rsidRPr="00A2146B">
        <w:t>Plattform- und sprachunabhängig.</w:t>
      </w:r>
    </w:p>
    <w:p w14:paraId="088B4C06" w14:textId="77777777" w:rsidR="00A2146B" w:rsidRPr="00A2146B" w:rsidRDefault="00A2146B" w:rsidP="008615C7">
      <w:pPr>
        <w:numPr>
          <w:ilvl w:val="0"/>
          <w:numId w:val="11"/>
        </w:numPr>
        <w:tabs>
          <w:tab w:val="num" w:pos="720"/>
        </w:tabs>
        <w:spacing w:after="0"/>
      </w:pPr>
      <w:r w:rsidRPr="00A2146B">
        <w:rPr>
          <w:b/>
          <w:bCs/>
        </w:rPr>
        <w:t>Nachteile:</w:t>
      </w:r>
    </w:p>
    <w:p w14:paraId="62F046E3" w14:textId="77777777" w:rsidR="00A2146B" w:rsidRPr="00A2146B" w:rsidRDefault="00A2146B" w:rsidP="008615C7">
      <w:pPr>
        <w:numPr>
          <w:ilvl w:val="1"/>
          <w:numId w:val="11"/>
        </w:numPr>
        <w:tabs>
          <w:tab w:val="num" w:pos="1440"/>
        </w:tabs>
        <w:spacing w:after="0"/>
      </w:pPr>
      <w:r w:rsidRPr="00A2146B">
        <w:t>Komplexer und ressourcenintensiver als REST.</w:t>
      </w:r>
    </w:p>
    <w:p w14:paraId="36DC61F6" w14:textId="618583B2" w:rsidR="008615C7" w:rsidRDefault="00A2146B" w:rsidP="008615C7">
      <w:pPr>
        <w:numPr>
          <w:ilvl w:val="1"/>
          <w:numId w:val="11"/>
        </w:numPr>
        <w:spacing w:after="0"/>
      </w:pPr>
      <w:r w:rsidRPr="00A2146B">
        <w:t>Schwerer zu implementieren und zu warten.</w:t>
      </w:r>
    </w:p>
    <w:p w14:paraId="10651EB5" w14:textId="6A47D1E4" w:rsidR="008615C7" w:rsidRDefault="008615C7" w:rsidP="008615C7">
      <w:pPr>
        <w:numPr>
          <w:ilvl w:val="0"/>
          <w:numId w:val="11"/>
        </w:numPr>
        <w:spacing w:after="0"/>
      </w:pPr>
      <w:r w:rsidRPr="00DD1991">
        <w:rPr>
          <w:b/>
          <w:bCs/>
        </w:rPr>
        <w:t>Funktionsweise</w:t>
      </w:r>
      <w:r>
        <w:t>:</w:t>
      </w:r>
    </w:p>
    <w:p w14:paraId="239B436F" w14:textId="0F9A2D53" w:rsidR="008615C7" w:rsidRPr="008615C7" w:rsidRDefault="008615C7" w:rsidP="008615C7">
      <w:pPr>
        <w:pStyle w:val="Listenabsatz"/>
        <w:numPr>
          <w:ilvl w:val="1"/>
          <w:numId w:val="11"/>
        </w:numPr>
        <w:spacing w:after="0"/>
      </w:pPr>
      <w:r w:rsidRPr="008615C7">
        <w:rPr>
          <w:b/>
          <w:bCs/>
        </w:rPr>
        <w:t>Grundprinzip:</w:t>
      </w:r>
      <w:r w:rsidRPr="008615C7">
        <w:t xml:space="preserve"> SOAP ist ein Protokoll, das XML-Nachrichten überträgt. Es ist unabhängig vom Transportprotokoll, wird aber häufig mit HTTP verwendet.</w:t>
      </w:r>
    </w:p>
    <w:p w14:paraId="1676ADC7" w14:textId="265DAAAA" w:rsidR="008615C7" w:rsidRPr="008615C7" w:rsidRDefault="008615C7" w:rsidP="008615C7">
      <w:pPr>
        <w:pStyle w:val="Listenabsatz"/>
        <w:numPr>
          <w:ilvl w:val="1"/>
          <w:numId w:val="11"/>
        </w:numPr>
        <w:spacing w:after="0"/>
      </w:pPr>
      <w:r w:rsidRPr="008615C7">
        <w:rPr>
          <w:b/>
          <w:bCs/>
        </w:rPr>
        <w:t>Nachrichtenstruktur:</w:t>
      </w:r>
      <w:r w:rsidRPr="008615C7">
        <w:t xml:space="preserve"> Eine SOAP-Nachricht besteht aus einem Envelope, der den Header und den Body enthält.</w:t>
      </w:r>
    </w:p>
    <w:p w14:paraId="61F56476" w14:textId="77777777" w:rsidR="008615C7" w:rsidRPr="008615C7" w:rsidRDefault="008615C7" w:rsidP="00DD1991">
      <w:pPr>
        <w:pStyle w:val="Listenabsatz"/>
        <w:numPr>
          <w:ilvl w:val="2"/>
          <w:numId w:val="11"/>
        </w:numPr>
        <w:spacing w:after="0"/>
      </w:pPr>
      <w:r w:rsidRPr="008615C7">
        <w:rPr>
          <w:b/>
          <w:bCs/>
        </w:rPr>
        <w:t>Envelope:</w:t>
      </w:r>
      <w:r w:rsidRPr="008615C7">
        <w:t xml:space="preserve"> Der Container für die Nachricht.</w:t>
      </w:r>
    </w:p>
    <w:p w14:paraId="1E1BF369" w14:textId="77777777" w:rsidR="008615C7" w:rsidRPr="008615C7" w:rsidRDefault="008615C7" w:rsidP="00DD1991">
      <w:pPr>
        <w:pStyle w:val="Listenabsatz"/>
        <w:numPr>
          <w:ilvl w:val="2"/>
          <w:numId w:val="11"/>
        </w:numPr>
        <w:spacing w:after="0"/>
      </w:pPr>
      <w:r w:rsidRPr="008615C7">
        <w:rPr>
          <w:b/>
          <w:bCs/>
        </w:rPr>
        <w:t>Header:</w:t>
      </w:r>
      <w:r w:rsidRPr="008615C7">
        <w:t xml:space="preserve"> Optional, enthält Informationen wie Authentifizierung.</w:t>
      </w:r>
    </w:p>
    <w:p w14:paraId="3155D63E" w14:textId="77777777" w:rsidR="008615C7" w:rsidRPr="008615C7" w:rsidRDefault="008615C7" w:rsidP="00DD1991">
      <w:pPr>
        <w:pStyle w:val="Listenabsatz"/>
        <w:numPr>
          <w:ilvl w:val="2"/>
          <w:numId w:val="11"/>
        </w:numPr>
        <w:spacing w:after="0"/>
      </w:pPr>
      <w:r w:rsidRPr="008615C7">
        <w:rPr>
          <w:b/>
          <w:bCs/>
        </w:rPr>
        <w:t>Body:</w:t>
      </w:r>
      <w:r w:rsidRPr="008615C7">
        <w:t xml:space="preserve"> Enthält die eigentliche Nachricht oder den Aufruf.</w:t>
      </w:r>
    </w:p>
    <w:p w14:paraId="4508CCDC" w14:textId="29C1E46F" w:rsidR="008615C7" w:rsidRPr="008615C7" w:rsidRDefault="008615C7" w:rsidP="008615C7">
      <w:pPr>
        <w:pStyle w:val="Listenabsatz"/>
        <w:numPr>
          <w:ilvl w:val="1"/>
          <w:numId w:val="11"/>
        </w:numPr>
        <w:spacing w:after="0"/>
      </w:pPr>
      <w:r w:rsidRPr="008615C7">
        <w:rPr>
          <w:b/>
          <w:bCs/>
        </w:rPr>
        <w:t>WSDL (Web Services Description Language):</w:t>
      </w:r>
      <w:r w:rsidRPr="008615C7">
        <w:t xml:space="preserve"> SOAP-Dienste werden oft durch eine WSDL-Datei beschrieben, die die verfügbaren Methoden und deren Parameter definiert.</w:t>
      </w:r>
    </w:p>
    <w:p w14:paraId="7DA7E092" w14:textId="0F770D92" w:rsidR="008615C7" w:rsidRPr="008615C7" w:rsidRDefault="008615C7" w:rsidP="008615C7">
      <w:pPr>
        <w:pStyle w:val="Listenabsatz"/>
        <w:numPr>
          <w:ilvl w:val="1"/>
          <w:numId w:val="11"/>
        </w:numPr>
        <w:spacing w:after="0"/>
      </w:pPr>
      <w:r w:rsidRPr="008615C7">
        <w:rPr>
          <w:b/>
          <w:bCs/>
        </w:rPr>
        <w:t>Beispiel einer SOAP-Nachricht:</w:t>
      </w:r>
    </w:p>
    <w:p w14:paraId="125A17C9" w14:textId="77777777" w:rsidR="00DD1991"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&lt;soapenv:Envelope </w:t>
      </w:r>
    </w:p>
    <w:p w14:paraId="0E6CA306" w14:textId="7BC6BD53"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xmlns:soapenv="http://schemas.xmlsoap.org/soap/envelope/" xmlns:ex="http://example.com/"&gt;</w:t>
      </w:r>
    </w:p>
    <w:p w14:paraId="78B6DFCA" w14:textId="77777777"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   &lt;soapenv:Header/&gt;</w:t>
      </w:r>
    </w:p>
    <w:p w14:paraId="1AB43495" w14:textId="77777777"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   &lt;soapenv:Body&gt;</w:t>
      </w:r>
    </w:p>
    <w:p w14:paraId="0E51F6B3" w14:textId="77777777"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      &lt;ex:GetExample&gt;</w:t>
      </w:r>
    </w:p>
    <w:p w14:paraId="7971D7D6" w14:textId="77777777"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         &lt;ex:Id&gt;1&lt;/ex:Id&gt;</w:t>
      </w:r>
    </w:p>
    <w:p w14:paraId="1F723065" w14:textId="77777777"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      &lt;/ex:GetExample&gt;</w:t>
      </w:r>
    </w:p>
    <w:p w14:paraId="7AB74BB5" w14:textId="77777777" w:rsidR="008615C7" w:rsidRPr="008615C7" w:rsidRDefault="008615C7" w:rsidP="008615C7">
      <w:pPr>
        <w:spacing w:after="0"/>
        <w:ind w:left="1416"/>
        <w:jc w:val="left"/>
        <w:rPr>
          <w:rFonts w:cs="Courier New"/>
          <w:color w:val="181818" w:themeColor="background2" w:themeShade="1A"/>
          <w:spacing w:val="40"/>
          <w:sz w:val="20"/>
        </w:rPr>
      </w:pPr>
      <w:r w:rsidRPr="008615C7">
        <w:rPr>
          <w:rFonts w:cs="Courier New"/>
          <w:color w:val="181818" w:themeColor="background2" w:themeShade="1A"/>
          <w:spacing w:val="40"/>
          <w:sz w:val="20"/>
        </w:rPr>
        <w:t xml:space="preserve">   &lt;/soapenv:Body&gt;</w:t>
      </w:r>
    </w:p>
    <w:p w14:paraId="2DE1EBF6" w14:textId="77777777" w:rsidR="008615C7" w:rsidRPr="008615C7" w:rsidRDefault="008615C7" w:rsidP="008615C7">
      <w:pPr>
        <w:spacing w:after="0"/>
        <w:ind w:left="1416"/>
        <w:jc w:val="left"/>
      </w:pPr>
      <w:r w:rsidRPr="008615C7">
        <w:rPr>
          <w:rFonts w:cs="Courier New"/>
          <w:color w:val="181818" w:themeColor="background2" w:themeShade="1A"/>
          <w:spacing w:val="40"/>
          <w:sz w:val="20"/>
        </w:rPr>
        <w:t>&lt;/soapenv:Envelope&gt;</w:t>
      </w:r>
    </w:p>
    <w:p w14:paraId="022C0C92" w14:textId="77777777" w:rsidR="008615C7" w:rsidRPr="008615C7" w:rsidRDefault="008615C7" w:rsidP="00DD1991">
      <w:pPr>
        <w:pStyle w:val="Listenabsatz"/>
        <w:spacing w:after="0"/>
      </w:pPr>
    </w:p>
    <w:p w14:paraId="5D57B539" w14:textId="11AC512B" w:rsidR="008615C7" w:rsidRDefault="008615C7" w:rsidP="00DD1991">
      <w:pPr>
        <w:pStyle w:val="Listenabsatz"/>
        <w:numPr>
          <w:ilvl w:val="0"/>
          <w:numId w:val="11"/>
        </w:numPr>
        <w:spacing w:after="0"/>
      </w:pPr>
      <w:r w:rsidRPr="008615C7">
        <w:rPr>
          <w:b/>
          <w:bCs/>
        </w:rPr>
        <w:lastRenderedPageBreak/>
        <w:t>Erweiterungen:</w:t>
      </w:r>
      <w:r w:rsidRPr="008615C7">
        <w:t xml:space="preserve"> SOAP unterstützt Erweiterungen wie WS-Security für Sicherheit und WS-ReliableMessaging für zuverlässige Nachrichtenübertragung.</w:t>
      </w:r>
    </w:p>
    <w:p w14:paraId="51B80271" w14:textId="381C4F3F" w:rsidR="00DD1991" w:rsidRDefault="00DD1991" w:rsidP="00DD1991">
      <w:pPr>
        <w:pStyle w:val="Listenabsatz"/>
        <w:numPr>
          <w:ilvl w:val="0"/>
          <w:numId w:val="11"/>
        </w:numPr>
        <w:spacing w:after="0"/>
      </w:pPr>
      <w:r>
        <w:rPr>
          <w:b/>
          <w:bCs/>
        </w:rPr>
        <w:t>Beispiel:</w:t>
      </w:r>
    </w:p>
    <w:p w14:paraId="0BE353F2" w14:textId="77777777" w:rsidR="00DD1991" w:rsidRPr="00DD1991" w:rsidRDefault="00DD1991" w:rsidP="00DD1991">
      <w:pPr>
        <w:pStyle w:val="Listenabsatz"/>
        <w:spacing w:after="0"/>
        <w:rPr>
          <w:b/>
          <w:bCs/>
        </w:rPr>
      </w:pPr>
      <w:r w:rsidRPr="00DD1991">
        <w:rPr>
          <w:b/>
          <w:bCs/>
        </w:rPr>
        <w:t>SOAP Request</w:t>
      </w:r>
    </w:p>
    <w:p w14:paraId="2B1815ED" w14:textId="77777777" w:rsidR="00DD1991" w:rsidRPr="00DD1991" w:rsidRDefault="00DD1991" w:rsidP="00DD1991">
      <w:pPr>
        <w:pStyle w:val="Listenabsatz"/>
        <w:spacing w:after="0"/>
      </w:pPr>
      <w:r w:rsidRPr="00DD1991">
        <w:t>SOAP verwendet XML für die Nachrichtenübertragung. Angenommen, wir möchten Informationen über einen Benutzer mit der ID 123 abrufen, könnte die SOAP-Anfrage wie folgt aussehen:</w:t>
      </w:r>
    </w:p>
    <w:p w14:paraId="560DE29D" w14:textId="77777777" w:rsidR="00DD1991" w:rsidRPr="00DD1991" w:rsidRDefault="00DD1991" w:rsidP="00DD1991">
      <w:pPr>
        <w:pStyle w:val="Code-Beispiel"/>
        <w:spacing w:after="0"/>
        <w:ind w:left="720"/>
        <w:jc w:val="left"/>
      </w:pPr>
      <w:r w:rsidRPr="00DD1991">
        <w:t>POST /UserService HTTP/1.1</w:t>
      </w:r>
    </w:p>
    <w:p w14:paraId="6DBB7FBE" w14:textId="77777777" w:rsidR="00DD1991" w:rsidRPr="00DD1991" w:rsidRDefault="00DD1991" w:rsidP="00DD1991">
      <w:pPr>
        <w:pStyle w:val="Code-Beispiel"/>
        <w:spacing w:after="0"/>
        <w:ind w:left="720"/>
        <w:jc w:val="left"/>
      </w:pPr>
      <w:r w:rsidRPr="00DD1991">
        <w:t>Host: example.com</w:t>
      </w:r>
    </w:p>
    <w:p w14:paraId="4D208CA4" w14:textId="77777777" w:rsidR="00DD1991" w:rsidRPr="00DD1991" w:rsidRDefault="00DD1991" w:rsidP="00DD1991">
      <w:pPr>
        <w:pStyle w:val="Code-Beispiel"/>
        <w:spacing w:after="0"/>
        <w:ind w:left="720"/>
        <w:jc w:val="left"/>
      </w:pPr>
      <w:r w:rsidRPr="00DD1991">
        <w:t>Content-Type: text/xml; charset=utf-8</w:t>
      </w:r>
    </w:p>
    <w:p w14:paraId="0FD8DF07" w14:textId="680B2E58" w:rsidR="00DD1991" w:rsidRDefault="00DD1991" w:rsidP="00DD1991">
      <w:pPr>
        <w:pStyle w:val="Code-Beispiel"/>
        <w:spacing w:after="0"/>
        <w:ind w:left="720"/>
        <w:jc w:val="left"/>
      </w:pPr>
      <w:r w:rsidRPr="00DD1991">
        <w:t>SOAPAction: "http://example.com/GetUser"</w:t>
      </w:r>
    </w:p>
    <w:p w14:paraId="18409102" w14:textId="77777777" w:rsidR="00DD1991" w:rsidRPr="00DD1991" w:rsidRDefault="00DD1991" w:rsidP="00DD1991">
      <w:pPr>
        <w:pStyle w:val="Code-Beispiel"/>
        <w:spacing w:after="0"/>
        <w:ind w:left="720"/>
        <w:jc w:val="left"/>
      </w:pPr>
    </w:p>
    <w:p w14:paraId="0DF0D89A" w14:textId="77777777" w:rsidR="00DD1991" w:rsidRPr="00DD1991" w:rsidRDefault="00DD1991" w:rsidP="00DD1991">
      <w:pPr>
        <w:pStyle w:val="Code-Beispiel"/>
        <w:spacing w:after="0"/>
        <w:ind w:left="720"/>
        <w:jc w:val="left"/>
      </w:pPr>
      <w:r w:rsidRPr="00DD1991">
        <w:t>&lt;soapenv:Envelope xmlns:soapenv="http://schemas.xmlsoap.org/soap/envelope/" xmlns:ex="http://example.com/"&gt;</w:t>
      </w:r>
    </w:p>
    <w:p w14:paraId="6BB2433D" w14:textId="77777777" w:rsidR="00DD1991" w:rsidRPr="00DD1991" w:rsidRDefault="00DD1991" w:rsidP="00DD1991">
      <w:pPr>
        <w:pStyle w:val="Code-Beispiel"/>
        <w:spacing w:after="0"/>
        <w:ind w:left="720"/>
        <w:jc w:val="left"/>
      </w:pPr>
      <w:r w:rsidRPr="00DD1991">
        <w:t xml:space="preserve">   &lt;soapenv:Header/&gt;</w:t>
      </w:r>
    </w:p>
    <w:p w14:paraId="30CA7D50" w14:textId="77777777" w:rsidR="00DD1991" w:rsidRPr="00DD1991" w:rsidRDefault="00DD1991" w:rsidP="00DD1991">
      <w:pPr>
        <w:pStyle w:val="Code-Beispiel"/>
        <w:spacing w:after="0"/>
        <w:ind w:left="720"/>
        <w:jc w:val="left"/>
      </w:pPr>
      <w:r w:rsidRPr="00DD1991">
        <w:t xml:space="preserve">   &lt;soapenv:Body&gt;</w:t>
      </w:r>
    </w:p>
    <w:p w14:paraId="63362D2B" w14:textId="77777777" w:rsidR="00DD1991" w:rsidRPr="00DD1991" w:rsidRDefault="00DD1991" w:rsidP="00DD1991">
      <w:pPr>
        <w:pStyle w:val="Code-Beispiel"/>
        <w:spacing w:after="0"/>
        <w:ind w:left="720"/>
        <w:jc w:val="left"/>
      </w:pPr>
      <w:r w:rsidRPr="00DD1991">
        <w:t xml:space="preserve">      &lt;ex:GetUserRequest&gt;</w:t>
      </w:r>
    </w:p>
    <w:p w14:paraId="306FB2EC" w14:textId="77777777" w:rsidR="00DD1991" w:rsidRPr="00DD1991" w:rsidRDefault="00DD1991" w:rsidP="00DD1991">
      <w:pPr>
        <w:pStyle w:val="Code-Beispiel"/>
        <w:spacing w:after="0"/>
        <w:ind w:left="720"/>
        <w:jc w:val="left"/>
      </w:pPr>
      <w:r w:rsidRPr="00DD1991">
        <w:t xml:space="preserve">         &lt;ex:UserId&gt;123&lt;/ex:UserId&gt;</w:t>
      </w:r>
    </w:p>
    <w:p w14:paraId="482FDB94" w14:textId="77777777" w:rsidR="00DD1991" w:rsidRPr="00DD1991" w:rsidRDefault="00DD1991" w:rsidP="00DD1991">
      <w:pPr>
        <w:pStyle w:val="Code-Beispiel"/>
        <w:spacing w:after="0"/>
        <w:ind w:left="720"/>
        <w:jc w:val="left"/>
      </w:pPr>
      <w:r w:rsidRPr="00DD1991">
        <w:t xml:space="preserve">      &lt;/ex:GetUserRequest&gt;</w:t>
      </w:r>
    </w:p>
    <w:p w14:paraId="6F07A06B" w14:textId="77777777" w:rsidR="00DD1991" w:rsidRPr="00DD1991" w:rsidRDefault="00DD1991" w:rsidP="00DD1991">
      <w:pPr>
        <w:pStyle w:val="Code-Beispiel"/>
        <w:spacing w:after="0"/>
        <w:ind w:left="720"/>
        <w:jc w:val="left"/>
      </w:pPr>
      <w:r w:rsidRPr="00DD1991">
        <w:t xml:space="preserve">   &lt;/soapenv:Body&gt;</w:t>
      </w:r>
    </w:p>
    <w:p w14:paraId="12A2190B" w14:textId="77777777" w:rsidR="00DD1991" w:rsidRPr="00DD1991" w:rsidRDefault="00DD1991" w:rsidP="00DD1991">
      <w:pPr>
        <w:pStyle w:val="Code-Beispiel"/>
        <w:spacing w:after="0"/>
        <w:ind w:left="720"/>
        <w:jc w:val="left"/>
      </w:pPr>
      <w:r w:rsidRPr="00DD1991">
        <w:t>&lt;/soapenv:Envelope&gt;</w:t>
      </w:r>
    </w:p>
    <w:p w14:paraId="6FA76B52" w14:textId="77777777" w:rsidR="00DD1991" w:rsidRPr="00DD1991" w:rsidRDefault="00DD1991" w:rsidP="00DD1991">
      <w:pPr>
        <w:pStyle w:val="Listenabsatz"/>
        <w:numPr>
          <w:ilvl w:val="0"/>
          <w:numId w:val="21"/>
        </w:numPr>
        <w:spacing w:after="0"/>
      </w:pPr>
      <w:r w:rsidRPr="00DD1991">
        <w:rPr>
          <w:b/>
          <w:bCs/>
        </w:rPr>
        <w:t>POST</w:t>
      </w:r>
      <w:r w:rsidRPr="00DD1991">
        <w:t>: Die HTTP-Methode, die verwendet wird, um die SOAP-Nachricht zu senden.</w:t>
      </w:r>
    </w:p>
    <w:p w14:paraId="04CD2F11" w14:textId="77777777" w:rsidR="00DD1991" w:rsidRPr="00DD1991" w:rsidRDefault="00DD1991" w:rsidP="00DD1991">
      <w:pPr>
        <w:pStyle w:val="Listenabsatz"/>
        <w:numPr>
          <w:ilvl w:val="0"/>
          <w:numId w:val="21"/>
        </w:numPr>
        <w:spacing w:after="0"/>
      </w:pPr>
      <w:r w:rsidRPr="00DD1991">
        <w:rPr>
          <w:b/>
          <w:bCs/>
        </w:rPr>
        <w:t>/UserService</w:t>
      </w:r>
      <w:r w:rsidRPr="00DD1991">
        <w:t>: Der Endpunkt, der den Webservice spezifiziert.</w:t>
      </w:r>
    </w:p>
    <w:p w14:paraId="4E933F78" w14:textId="77777777" w:rsidR="00DD1991" w:rsidRPr="00DD1991" w:rsidRDefault="00DD1991" w:rsidP="00DD1991">
      <w:pPr>
        <w:pStyle w:val="Listenabsatz"/>
        <w:numPr>
          <w:ilvl w:val="0"/>
          <w:numId w:val="21"/>
        </w:numPr>
        <w:spacing w:after="0"/>
      </w:pPr>
      <w:r w:rsidRPr="00DD1991">
        <w:rPr>
          <w:b/>
          <w:bCs/>
        </w:rPr>
        <w:t>Content-Type</w:t>
      </w:r>
      <w:r w:rsidRPr="00DD1991">
        <w:t>: Gibt an, dass der Inhalt eine SOAP-Nachricht im XML-Format ist.</w:t>
      </w:r>
    </w:p>
    <w:p w14:paraId="01F6C374" w14:textId="77777777" w:rsidR="00DD1991" w:rsidRPr="00DD1991" w:rsidRDefault="00DD1991" w:rsidP="00DD1991">
      <w:pPr>
        <w:pStyle w:val="Listenabsatz"/>
        <w:numPr>
          <w:ilvl w:val="0"/>
          <w:numId w:val="21"/>
        </w:numPr>
        <w:spacing w:after="0"/>
      </w:pPr>
      <w:r w:rsidRPr="00DD1991">
        <w:rPr>
          <w:b/>
          <w:bCs/>
        </w:rPr>
        <w:t>SOAPAction</w:t>
      </w:r>
      <w:r w:rsidRPr="00DD1991">
        <w:t>: Ein HTTP-Header, der die beabsichtigte Aktion beschreibt.</w:t>
      </w:r>
    </w:p>
    <w:p w14:paraId="72B4D8FB" w14:textId="77777777" w:rsidR="00DD1991" w:rsidRPr="00DD1991" w:rsidRDefault="00DD1991" w:rsidP="00DD1991">
      <w:pPr>
        <w:pStyle w:val="Listenabsatz"/>
        <w:numPr>
          <w:ilvl w:val="0"/>
          <w:numId w:val="21"/>
        </w:numPr>
        <w:spacing w:after="0"/>
      </w:pPr>
      <w:r w:rsidRPr="00DD1991">
        <w:rPr>
          <w:b/>
          <w:bCs/>
        </w:rPr>
        <w:t>SOAP-Envelope</w:t>
      </w:r>
      <w:r w:rsidRPr="00DD1991">
        <w:t>: Der Container für die gesamte Nachricht, bestehend aus Header und Body.</w:t>
      </w:r>
    </w:p>
    <w:p w14:paraId="1EF51CF5" w14:textId="77777777" w:rsidR="00DD1991" w:rsidRPr="00DD1991" w:rsidRDefault="00DD1991" w:rsidP="00DD1991">
      <w:pPr>
        <w:pStyle w:val="Listenabsatz"/>
        <w:numPr>
          <w:ilvl w:val="0"/>
          <w:numId w:val="21"/>
        </w:numPr>
        <w:spacing w:after="0"/>
      </w:pPr>
      <w:r w:rsidRPr="00DD1991">
        <w:rPr>
          <w:b/>
          <w:bCs/>
        </w:rPr>
        <w:t>SOAP-Body</w:t>
      </w:r>
      <w:r w:rsidRPr="00DD1991">
        <w:t>: Enthält die eigentliche Anfrage, in diesem Fall GetUserRequest mit der UserId.</w:t>
      </w:r>
    </w:p>
    <w:p w14:paraId="3C64B2A7" w14:textId="77777777" w:rsidR="00DD1991" w:rsidRPr="00DD1991" w:rsidRDefault="00DD1991" w:rsidP="00DD1991">
      <w:pPr>
        <w:pStyle w:val="Listenabsatz"/>
        <w:spacing w:after="0"/>
        <w:rPr>
          <w:b/>
          <w:bCs/>
        </w:rPr>
      </w:pPr>
      <w:r w:rsidRPr="00DD1991">
        <w:rPr>
          <w:b/>
          <w:bCs/>
        </w:rPr>
        <w:t>SOAP Response</w:t>
      </w:r>
    </w:p>
    <w:p w14:paraId="7E268DBA" w14:textId="77777777" w:rsidR="00DD1991" w:rsidRPr="00DD1991" w:rsidRDefault="00DD1991" w:rsidP="00DD1991">
      <w:pPr>
        <w:pStyle w:val="Listenabsatz"/>
        <w:spacing w:after="0"/>
      </w:pPr>
      <w:r w:rsidRPr="00DD1991">
        <w:t>Der Server antwortet mit einer SOAP-Nachricht, die die Benutzerinformationen enthält:</w:t>
      </w:r>
    </w:p>
    <w:p w14:paraId="28180957" w14:textId="77777777" w:rsidR="00DD1991" w:rsidRPr="00DD1991" w:rsidRDefault="00DD1991" w:rsidP="00DD1991">
      <w:pPr>
        <w:pStyle w:val="Code-Beispiel"/>
        <w:spacing w:after="0"/>
        <w:ind w:left="708"/>
        <w:jc w:val="left"/>
      </w:pPr>
      <w:r w:rsidRPr="00DD1991">
        <w:t>HTTP/1.1 200 OK</w:t>
      </w:r>
    </w:p>
    <w:p w14:paraId="381DD8BB" w14:textId="375C3933" w:rsidR="00DD1991" w:rsidRDefault="00DD1991" w:rsidP="00DD1991">
      <w:pPr>
        <w:pStyle w:val="Code-Beispiel"/>
        <w:spacing w:after="0"/>
        <w:ind w:left="708"/>
        <w:jc w:val="left"/>
      </w:pPr>
      <w:r w:rsidRPr="00DD1991">
        <w:t>Content-Type: text/xml; charset=utf-8</w:t>
      </w:r>
    </w:p>
    <w:p w14:paraId="73ECDE75" w14:textId="77777777" w:rsidR="00DD1991" w:rsidRPr="00DD1991" w:rsidRDefault="00DD1991" w:rsidP="00DD1991">
      <w:pPr>
        <w:pStyle w:val="Code-Beispiel"/>
        <w:spacing w:after="0"/>
        <w:ind w:left="708"/>
        <w:jc w:val="left"/>
      </w:pPr>
    </w:p>
    <w:p w14:paraId="6C104796" w14:textId="77777777" w:rsidR="00DD1991" w:rsidRPr="00DD1991" w:rsidRDefault="00DD1991" w:rsidP="00DD1991">
      <w:pPr>
        <w:pStyle w:val="Code-Beispiel"/>
        <w:spacing w:after="0"/>
        <w:ind w:left="708"/>
        <w:jc w:val="left"/>
      </w:pPr>
      <w:r w:rsidRPr="00DD1991">
        <w:t>&lt;soapenv:Envelope xmlns:soapenv="http://schemas.xmlsoap.org/soap/envelope/" xmlns:ex="http://example.com/"&gt;</w:t>
      </w:r>
    </w:p>
    <w:p w14:paraId="47973489" w14:textId="77777777" w:rsidR="00DD1991" w:rsidRPr="00DD1991" w:rsidRDefault="00DD1991" w:rsidP="00DD1991">
      <w:pPr>
        <w:pStyle w:val="Code-Beispiel"/>
        <w:spacing w:after="0"/>
        <w:ind w:left="708"/>
        <w:jc w:val="left"/>
      </w:pPr>
      <w:r w:rsidRPr="00DD1991">
        <w:t xml:space="preserve">   &lt;soapenv:Header/&gt;</w:t>
      </w:r>
    </w:p>
    <w:p w14:paraId="0EC74D1B" w14:textId="77777777" w:rsidR="00DD1991" w:rsidRPr="00DD1991" w:rsidRDefault="00DD1991" w:rsidP="00DD1991">
      <w:pPr>
        <w:pStyle w:val="Code-Beispiel"/>
        <w:spacing w:after="0"/>
        <w:ind w:left="708"/>
        <w:jc w:val="left"/>
      </w:pPr>
      <w:r w:rsidRPr="00DD1991">
        <w:t xml:space="preserve">   &lt;soapenv:Body&gt;</w:t>
      </w:r>
    </w:p>
    <w:p w14:paraId="0EE5B66A" w14:textId="77777777" w:rsidR="00DD1991" w:rsidRPr="00DD1991" w:rsidRDefault="00DD1991" w:rsidP="00DD1991">
      <w:pPr>
        <w:pStyle w:val="Code-Beispiel"/>
        <w:spacing w:after="0"/>
        <w:ind w:left="708"/>
        <w:jc w:val="left"/>
      </w:pPr>
      <w:r w:rsidRPr="00DD1991">
        <w:t xml:space="preserve">      &lt;ex:GetUserResponse&gt;</w:t>
      </w:r>
    </w:p>
    <w:p w14:paraId="1D93BD6D" w14:textId="77777777" w:rsidR="00DD1991" w:rsidRPr="00DD1991" w:rsidRDefault="00DD1991" w:rsidP="00DD1991">
      <w:pPr>
        <w:pStyle w:val="Code-Beispiel"/>
        <w:spacing w:after="0"/>
        <w:ind w:left="708"/>
        <w:jc w:val="left"/>
      </w:pPr>
      <w:r w:rsidRPr="00DD1991">
        <w:t xml:space="preserve">         &lt;ex:User&gt;</w:t>
      </w:r>
    </w:p>
    <w:p w14:paraId="47D6CBEC" w14:textId="77777777" w:rsidR="00DD1991" w:rsidRPr="00DD1991" w:rsidRDefault="00DD1991" w:rsidP="00DD1991">
      <w:pPr>
        <w:pStyle w:val="Code-Beispiel"/>
        <w:spacing w:after="0"/>
        <w:ind w:left="708"/>
        <w:jc w:val="left"/>
      </w:pPr>
      <w:r w:rsidRPr="00DD1991">
        <w:t xml:space="preserve">            &lt;ex:Id&gt;123&lt;/ex:Id&gt;</w:t>
      </w:r>
    </w:p>
    <w:p w14:paraId="165A07F6" w14:textId="77777777" w:rsidR="00DD1991" w:rsidRPr="00DD1991" w:rsidRDefault="00DD1991" w:rsidP="00DD1991">
      <w:pPr>
        <w:pStyle w:val="Code-Beispiel"/>
        <w:spacing w:after="0"/>
        <w:ind w:left="708"/>
        <w:jc w:val="left"/>
      </w:pPr>
      <w:r w:rsidRPr="00DD1991">
        <w:t xml:space="preserve">            &lt;ex:Name&gt;John Doe&lt;/ex:Name&gt;</w:t>
      </w:r>
    </w:p>
    <w:p w14:paraId="16F01913" w14:textId="77777777" w:rsidR="00DD1991" w:rsidRPr="00DD1991" w:rsidRDefault="00DD1991" w:rsidP="00DD1991">
      <w:pPr>
        <w:pStyle w:val="Code-Beispiel"/>
        <w:spacing w:after="0"/>
        <w:ind w:left="708"/>
        <w:jc w:val="left"/>
      </w:pPr>
      <w:r w:rsidRPr="00DD1991">
        <w:lastRenderedPageBreak/>
        <w:t xml:space="preserve">            &lt;ex:Email&gt;john.doe@example.com&lt;/ex:Email&gt;</w:t>
      </w:r>
    </w:p>
    <w:p w14:paraId="13FEA3EE" w14:textId="77777777" w:rsidR="00DD1991" w:rsidRPr="00DD1991" w:rsidRDefault="00DD1991" w:rsidP="00DD1991">
      <w:pPr>
        <w:pStyle w:val="Code-Beispiel"/>
        <w:spacing w:after="0"/>
        <w:ind w:left="708"/>
        <w:jc w:val="left"/>
      </w:pPr>
      <w:r w:rsidRPr="00DD1991">
        <w:t xml:space="preserve">            &lt;ex:Status&gt;active&lt;/ex:Status&gt;</w:t>
      </w:r>
    </w:p>
    <w:p w14:paraId="2AE39384" w14:textId="77777777" w:rsidR="00DD1991" w:rsidRPr="00DD1991" w:rsidRDefault="00DD1991" w:rsidP="00DD1991">
      <w:pPr>
        <w:pStyle w:val="Code-Beispiel"/>
        <w:spacing w:after="0"/>
        <w:ind w:left="708"/>
        <w:jc w:val="left"/>
      </w:pPr>
      <w:r w:rsidRPr="00DD1991">
        <w:t xml:space="preserve">         &lt;/ex:User&gt;</w:t>
      </w:r>
    </w:p>
    <w:p w14:paraId="779EEF50" w14:textId="77777777" w:rsidR="00DD1991" w:rsidRPr="00DD1991" w:rsidRDefault="00DD1991" w:rsidP="00DD1991">
      <w:pPr>
        <w:pStyle w:val="Code-Beispiel"/>
        <w:spacing w:after="0"/>
        <w:ind w:left="708"/>
        <w:jc w:val="left"/>
      </w:pPr>
      <w:r w:rsidRPr="00DD1991">
        <w:t xml:space="preserve">      &lt;/ex:GetUserResponse&gt;</w:t>
      </w:r>
    </w:p>
    <w:p w14:paraId="274FD164" w14:textId="77777777" w:rsidR="00DD1991" w:rsidRPr="00DD1991" w:rsidRDefault="00DD1991" w:rsidP="00DD1991">
      <w:pPr>
        <w:pStyle w:val="Code-Beispiel"/>
        <w:spacing w:after="0"/>
        <w:ind w:left="708"/>
        <w:jc w:val="left"/>
      </w:pPr>
      <w:r w:rsidRPr="00DD1991">
        <w:t xml:space="preserve">   &lt;/soapenv:Body&gt;</w:t>
      </w:r>
    </w:p>
    <w:p w14:paraId="3C20B096" w14:textId="77777777" w:rsidR="00DD1991" w:rsidRPr="00DD1991" w:rsidRDefault="00DD1991" w:rsidP="00DD1991">
      <w:pPr>
        <w:pStyle w:val="Code-Beispiel"/>
        <w:spacing w:after="0"/>
        <w:ind w:left="708"/>
        <w:jc w:val="left"/>
      </w:pPr>
      <w:r w:rsidRPr="00DD1991">
        <w:t>&lt;/soapenv:Envelope&gt;</w:t>
      </w:r>
    </w:p>
    <w:p w14:paraId="4D233A5E" w14:textId="77777777" w:rsidR="00DD1991" w:rsidRPr="00DD1991" w:rsidRDefault="00DD1991" w:rsidP="00DD1991">
      <w:pPr>
        <w:pStyle w:val="Listenabsatz"/>
        <w:spacing w:after="0"/>
      </w:pPr>
      <w:r w:rsidRPr="00DD1991">
        <w:rPr>
          <w:b/>
          <w:bCs/>
        </w:rPr>
        <w:t>HTTP/1.1 200 OK</w:t>
      </w:r>
      <w:r w:rsidRPr="00DD1991">
        <w:t>: Der Statuscode zeigt an, dass die Anfrage erfolgreich war.</w:t>
      </w:r>
    </w:p>
    <w:p w14:paraId="5B82F3C0" w14:textId="77777777" w:rsidR="00DD1991" w:rsidRPr="00DD1991" w:rsidRDefault="00DD1991" w:rsidP="00DD1991">
      <w:pPr>
        <w:pStyle w:val="Listenabsatz"/>
        <w:spacing w:after="0"/>
      </w:pPr>
      <w:r w:rsidRPr="00DD1991">
        <w:rPr>
          <w:b/>
          <w:bCs/>
        </w:rPr>
        <w:t>SOAP-Envelope</w:t>
      </w:r>
      <w:r w:rsidRPr="00DD1991">
        <w:t>: Enthält den Header und den Body der Antwort.</w:t>
      </w:r>
    </w:p>
    <w:p w14:paraId="3EFF41A1" w14:textId="6EED4260" w:rsidR="00DD1991" w:rsidRDefault="00DD1991" w:rsidP="00DD1991">
      <w:pPr>
        <w:pStyle w:val="Listenabsatz"/>
        <w:spacing w:after="0"/>
      </w:pPr>
      <w:r w:rsidRPr="00DD1991">
        <w:rPr>
          <w:b/>
          <w:bCs/>
        </w:rPr>
        <w:t>SOAP-Body</w:t>
      </w:r>
      <w:r w:rsidRPr="00DD1991">
        <w:t>: Enthält die Antwortdaten, in diesem Fall GetUserResponse mit den Benutzerinformationen.</w:t>
      </w:r>
    </w:p>
    <w:p w14:paraId="0B7B1FA7" w14:textId="77777777" w:rsidR="00A2146B" w:rsidRPr="00A2146B" w:rsidRDefault="00A2146B" w:rsidP="00DD1991">
      <w:pPr>
        <w:tabs>
          <w:tab w:val="num" w:pos="1440"/>
        </w:tabs>
        <w:jc w:val="left"/>
      </w:pPr>
    </w:p>
    <w:p w14:paraId="3FA6D8A2" w14:textId="77777777" w:rsidR="00A2146B" w:rsidRPr="00A2146B" w:rsidRDefault="00A2146B" w:rsidP="00A2146B">
      <w:pPr>
        <w:pStyle w:val="berschrift1"/>
      </w:pPr>
      <w:r w:rsidRPr="00A2146B">
        <w:t>Zusammenfassung</w:t>
      </w:r>
    </w:p>
    <w:p w14:paraId="7ED19684" w14:textId="77777777" w:rsidR="00A2146B" w:rsidRPr="00A2146B" w:rsidRDefault="00A2146B" w:rsidP="00A2146B">
      <w:pPr>
        <w:numPr>
          <w:ilvl w:val="0"/>
          <w:numId w:val="12"/>
        </w:numPr>
      </w:pPr>
      <w:r w:rsidRPr="00A2146B">
        <w:rPr>
          <w:b/>
          <w:bCs/>
        </w:rPr>
        <w:t>REST</w:t>
      </w:r>
      <w:r w:rsidRPr="00A2146B">
        <w:t xml:space="preserve"> ist ideal für einfache, skalierbare Webservices, die auf HTTP basieren und JSON als bevorzugtes Datenformat verwenden.</w:t>
      </w:r>
    </w:p>
    <w:p w14:paraId="498833B9" w14:textId="77777777" w:rsidR="00A2146B" w:rsidRDefault="00A2146B" w:rsidP="00A2146B">
      <w:pPr>
        <w:numPr>
          <w:ilvl w:val="0"/>
          <w:numId w:val="12"/>
        </w:numPr>
      </w:pPr>
      <w:r w:rsidRPr="00A2146B">
        <w:rPr>
          <w:b/>
          <w:bCs/>
        </w:rPr>
        <w:t>SOAP</w:t>
      </w:r>
      <w:r w:rsidRPr="00A2146B">
        <w:t xml:space="preserve"> eignet sich besser für Anwendungen, die erweiterte Sicherheits- und Transaktionsanforderungen haben und XML-basierte Kommunikation erfordern.</w:t>
      </w:r>
    </w:p>
    <w:p w14:paraId="599DC234" w14:textId="3289C9A8" w:rsidR="008615C7" w:rsidRPr="00A2146B" w:rsidRDefault="008615C7" w:rsidP="008615C7">
      <w:pPr>
        <w:ind w:left="360"/>
      </w:pPr>
      <w:r w:rsidRPr="008615C7">
        <w:t>REST ist einfacher und nutzt die bestehenden Fähigkeiten des HTTP-Protokolls, während SOAP ein komplexeres Protokoll ist, das zusätzliche Spezifikationen für Sicherheit und Transaktionen bietet.</w:t>
      </w:r>
    </w:p>
    <w:p w14:paraId="05BF8F79" w14:textId="77777777" w:rsidR="003C20A7" w:rsidRDefault="003C20A7" w:rsidP="003C20A7"/>
    <w:p w14:paraId="48E9B5B4" w14:textId="25AF40C8" w:rsidR="00FB2D29" w:rsidRDefault="00FB2D29" w:rsidP="003C20A7">
      <w:r>
        <w:t>Weiterführende Links zum Thema:</w:t>
      </w:r>
    </w:p>
    <w:p w14:paraId="09DF2FEA" w14:textId="7A0F4EA8" w:rsidR="00FB2D29" w:rsidRDefault="00000000" w:rsidP="003C20A7">
      <w:hyperlink r:id="rId8" w:history="1">
        <w:r w:rsidR="00FB2D29" w:rsidRPr="007F373E">
          <w:rPr>
            <w:rStyle w:val="Hyperlink"/>
          </w:rPr>
          <w:t>https://stoplight.io/api-types/soap-api</w:t>
        </w:r>
      </w:hyperlink>
    </w:p>
    <w:p w14:paraId="29CE397C" w14:textId="4B5D0DE8" w:rsidR="00FB2D29" w:rsidRDefault="00000000" w:rsidP="003C20A7">
      <w:hyperlink r:id="rId9" w:history="1">
        <w:r w:rsidR="00FB2D29" w:rsidRPr="007F373E">
          <w:rPr>
            <w:rStyle w:val="Hyperlink"/>
          </w:rPr>
          <w:t>https://www.uptrends.de/was-ist/rest-api</w:t>
        </w:r>
      </w:hyperlink>
    </w:p>
    <w:p w14:paraId="5A989119" w14:textId="0AC0859A" w:rsidR="00FB2D29" w:rsidRDefault="00000000" w:rsidP="003C20A7">
      <w:hyperlink r:id="rId10" w:history="1">
        <w:r w:rsidR="00FB2D29" w:rsidRPr="007F373E">
          <w:rPr>
            <w:rStyle w:val="Hyperlink"/>
          </w:rPr>
          <w:t>https://www.w3schools.com/tags/ref_httpmessages.asp</w:t>
        </w:r>
      </w:hyperlink>
    </w:p>
    <w:p w14:paraId="7E842D13" w14:textId="77777777" w:rsidR="00FB2D29" w:rsidRPr="003C20A7" w:rsidRDefault="00FB2D29" w:rsidP="003C20A7"/>
    <w:sectPr w:rsidR="00FB2D29" w:rsidRPr="003C20A7" w:rsidSect="006E4247">
      <w:headerReference w:type="default" r:id="rId11"/>
      <w:footerReference w:type="default" r:id="rId12"/>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C1CA5" w14:textId="77777777" w:rsidR="009B56E6" w:rsidRDefault="009B56E6" w:rsidP="004B3487">
      <w:pPr>
        <w:spacing w:after="0" w:line="240" w:lineRule="auto"/>
      </w:pPr>
      <w:r>
        <w:separator/>
      </w:r>
    </w:p>
  </w:endnote>
  <w:endnote w:type="continuationSeparator" w:id="0">
    <w:p w14:paraId="4B5DABB8" w14:textId="77777777" w:rsidR="009B56E6" w:rsidRDefault="009B56E6" w:rsidP="004B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Pr>
      <w:id w:val="372279475"/>
      <w:docPartObj>
        <w:docPartGallery w:val="Page Numbers (Bottom of Page)"/>
        <w:docPartUnique/>
      </w:docPartObj>
    </w:sdtPr>
    <w:sdtContent>
      <w:sdt>
        <w:sdtPr>
          <w:rPr>
            <w:szCs w:val="24"/>
          </w:rPr>
          <w:id w:val="-1705238520"/>
          <w:docPartObj>
            <w:docPartGallery w:val="Page Numbers (Top of Page)"/>
            <w:docPartUnique/>
          </w:docPartObj>
        </w:sdtPr>
        <w:sdtContent>
          <w:p w14:paraId="3E8891A0" w14:textId="77777777" w:rsidR="008D2D09" w:rsidRPr="008D2D09" w:rsidRDefault="008D2D09" w:rsidP="008D2D09">
            <w:pPr>
              <w:pStyle w:val="Fuzeile"/>
              <w:ind w:firstLine="3540"/>
              <w:rPr>
                <w:szCs w:val="24"/>
              </w:rPr>
            </w:pPr>
            <w:r w:rsidRPr="008D2D09">
              <w:rPr>
                <w:szCs w:val="24"/>
              </w:rPr>
              <w:t xml:space="preserve"> </w:t>
            </w:r>
            <w:r w:rsidRPr="008D2D09">
              <w:rPr>
                <w:b/>
                <w:bCs/>
                <w:szCs w:val="24"/>
              </w:rPr>
              <w:fldChar w:fldCharType="begin"/>
            </w:r>
            <w:r w:rsidRPr="008D2D09">
              <w:rPr>
                <w:b/>
                <w:bCs/>
                <w:szCs w:val="24"/>
              </w:rPr>
              <w:instrText>PAGE</w:instrText>
            </w:r>
            <w:r w:rsidRPr="008D2D09">
              <w:rPr>
                <w:b/>
                <w:bCs/>
                <w:szCs w:val="24"/>
              </w:rPr>
              <w:fldChar w:fldCharType="separate"/>
            </w:r>
            <w:r w:rsidRPr="008D2D09">
              <w:rPr>
                <w:b/>
                <w:bCs/>
                <w:szCs w:val="24"/>
              </w:rPr>
              <w:t>2</w:t>
            </w:r>
            <w:r w:rsidRPr="008D2D09">
              <w:rPr>
                <w:b/>
                <w:bCs/>
                <w:szCs w:val="24"/>
              </w:rPr>
              <w:fldChar w:fldCharType="end"/>
            </w:r>
            <w:r w:rsidRPr="008D2D09">
              <w:rPr>
                <w:szCs w:val="24"/>
              </w:rPr>
              <w:t xml:space="preserve"> von </w:t>
            </w:r>
            <w:r w:rsidRPr="008D2D09">
              <w:rPr>
                <w:b/>
                <w:bCs/>
                <w:szCs w:val="24"/>
              </w:rPr>
              <w:fldChar w:fldCharType="begin"/>
            </w:r>
            <w:r w:rsidRPr="008D2D09">
              <w:rPr>
                <w:b/>
                <w:bCs/>
                <w:szCs w:val="24"/>
              </w:rPr>
              <w:instrText>NUMPAGES</w:instrText>
            </w:r>
            <w:r w:rsidRPr="008D2D09">
              <w:rPr>
                <w:b/>
                <w:bCs/>
                <w:szCs w:val="24"/>
              </w:rPr>
              <w:fldChar w:fldCharType="separate"/>
            </w:r>
            <w:r w:rsidRPr="008D2D09">
              <w:rPr>
                <w:b/>
                <w:bCs/>
                <w:szCs w:val="24"/>
              </w:rPr>
              <w:t>2</w:t>
            </w:r>
            <w:r w:rsidRPr="008D2D09">
              <w:rPr>
                <w:b/>
                <w:bCs/>
                <w:szCs w:val="24"/>
              </w:rPr>
              <w:fldChar w:fldCharType="end"/>
            </w:r>
          </w:p>
        </w:sdtContent>
      </w:sdt>
    </w:sdtContent>
  </w:sdt>
  <w:p w14:paraId="18477A39" w14:textId="77777777" w:rsidR="006E468C" w:rsidRDefault="006E46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4AA63" w14:textId="77777777" w:rsidR="009B56E6" w:rsidRDefault="009B56E6" w:rsidP="004B3487">
      <w:pPr>
        <w:spacing w:after="0" w:line="240" w:lineRule="auto"/>
      </w:pPr>
      <w:r>
        <w:separator/>
      </w:r>
    </w:p>
  </w:footnote>
  <w:footnote w:type="continuationSeparator" w:id="0">
    <w:p w14:paraId="27E25B2A" w14:textId="77777777" w:rsidR="009B56E6" w:rsidRDefault="009B56E6" w:rsidP="004B3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1BDA7" w14:textId="77777777" w:rsidR="00FB758B" w:rsidRDefault="009A5D1E" w:rsidP="009A5D1E">
    <w:pPr>
      <w:pStyle w:val="Kopfzeile"/>
      <w:tabs>
        <w:tab w:val="left" w:pos="2113"/>
      </w:tabs>
    </w:pPr>
    <w:r>
      <w:rPr>
        <w:noProof/>
        <w:lang w:eastAsia="de-DE"/>
      </w:rPr>
      <w:drawing>
        <wp:anchor distT="0" distB="0" distL="114300" distR="114300" simplePos="0" relativeHeight="251665408" behindDoc="1" locked="0" layoutInCell="1" allowOverlap="1" wp14:anchorId="162FCFFF" wp14:editId="434B2CB3">
          <wp:simplePos x="0" y="0"/>
          <wp:positionH relativeFrom="column">
            <wp:posOffset>-899795</wp:posOffset>
          </wp:positionH>
          <wp:positionV relativeFrom="paragraph">
            <wp:posOffset>-730250</wp:posOffset>
          </wp:positionV>
          <wp:extent cx="5997575" cy="1282700"/>
          <wp:effectExtent l="0" t="0" r="3175" b="0"/>
          <wp:wrapThrough wrapText="bothSides">
            <wp:wrapPolygon edited="0">
              <wp:start x="0" y="0"/>
              <wp:lineTo x="0" y="21172"/>
              <wp:lineTo x="21543" y="21172"/>
              <wp:lineTo x="21543" y="0"/>
              <wp:lineTo x="0" y="0"/>
            </wp:wrapPolygon>
          </wp:wrapThrough>
          <wp:docPr id="1843840999" name="Grafik 184384099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97575" cy="128270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1085B318" w14:textId="77777777" w:rsidR="00ED5E96" w:rsidRDefault="00ED5E96" w:rsidP="009A5D1E">
    <w:pPr>
      <w:pStyle w:val="Kopfzeile"/>
      <w:tabs>
        <w:tab w:val="left" w:pos="2113"/>
      </w:tabs>
    </w:pPr>
  </w:p>
  <w:p w14:paraId="74346A45" w14:textId="77777777" w:rsidR="00ED5E96" w:rsidRDefault="00ED5E96" w:rsidP="009A5D1E">
    <w:pPr>
      <w:pStyle w:val="Kopfzeile"/>
      <w:tabs>
        <w:tab w:val="left" w:pos="2113"/>
      </w:tabs>
    </w:pPr>
  </w:p>
  <w:p w14:paraId="19DDCF02" w14:textId="77777777" w:rsidR="00ED5E96" w:rsidRDefault="00ED5E96" w:rsidP="009A5D1E">
    <w:pPr>
      <w:pStyle w:val="Kopfzeile"/>
      <w:tabs>
        <w:tab w:val="left" w:pos="2113"/>
      </w:tabs>
    </w:pPr>
  </w:p>
  <w:p w14:paraId="6D5B2F9A" w14:textId="77777777" w:rsidR="00ED5E96" w:rsidRDefault="00ED5E96" w:rsidP="009A5D1E">
    <w:pPr>
      <w:pStyle w:val="Kopfzeile"/>
      <w:tabs>
        <w:tab w:val="left" w:pos="2113"/>
      </w:tabs>
    </w:pPr>
  </w:p>
  <w:p w14:paraId="5E3E29C5" w14:textId="77777777" w:rsidR="004B3487" w:rsidRDefault="004B348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6788"/>
    <w:multiLevelType w:val="multilevel"/>
    <w:tmpl w:val="D5BE712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743858"/>
    <w:multiLevelType w:val="multilevel"/>
    <w:tmpl w:val="7D48B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F1C3B"/>
    <w:multiLevelType w:val="multilevel"/>
    <w:tmpl w:val="8D48901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9DA1FF1"/>
    <w:multiLevelType w:val="multilevel"/>
    <w:tmpl w:val="468A796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A2D1C2D"/>
    <w:multiLevelType w:val="multilevel"/>
    <w:tmpl w:val="D5B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3E4A"/>
    <w:multiLevelType w:val="multilevel"/>
    <w:tmpl w:val="D5BE71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6D5FD3"/>
    <w:multiLevelType w:val="multilevel"/>
    <w:tmpl w:val="CDDC0D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E27D0D"/>
    <w:multiLevelType w:val="multilevel"/>
    <w:tmpl w:val="3EBAB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35B52"/>
    <w:multiLevelType w:val="multilevel"/>
    <w:tmpl w:val="632E6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42A12"/>
    <w:multiLevelType w:val="multilevel"/>
    <w:tmpl w:val="55C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317A2"/>
    <w:multiLevelType w:val="multilevel"/>
    <w:tmpl w:val="A6EC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85F74"/>
    <w:multiLevelType w:val="multilevel"/>
    <w:tmpl w:val="404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320CB"/>
    <w:multiLevelType w:val="hybridMultilevel"/>
    <w:tmpl w:val="9CE6C82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CB456A1"/>
    <w:multiLevelType w:val="multilevel"/>
    <w:tmpl w:val="4B2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81355"/>
    <w:multiLevelType w:val="multilevel"/>
    <w:tmpl w:val="C0A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251B2"/>
    <w:multiLevelType w:val="multilevel"/>
    <w:tmpl w:val="A4861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8E2020"/>
    <w:multiLevelType w:val="hybridMultilevel"/>
    <w:tmpl w:val="4628D4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F8C27F6"/>
    <w:multiLevelType w:val="multilevel"/>
    <w:tmpl w:val="5EE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D7312"/>
    <w:multiLevelType w:val="multilevel"/>
    <w:tmpl w:val="B054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70674"/>
    <w:multiLevelType w:val="multilevel"/>
    <w:tmpl w:val="9606D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904EFD"/>
    <w:multiLevelType w:val="multilevel"/>
    <w:tmpl w:val="1FF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42738">
    <w:abstractNumId w:val="16"/>
  </w:num>
  <w:num w:numId="2" w16cid:durableId="208155130">
    <w:abstractNumId w:val="2"/>
  </w:num>
  <w:num w:numId="3" w16cid:durableId="1451705623">
    <w:abstractNumId w:val="10"/>
  </w:num>
  <w:num w:numId="4" w16cid:durableId="1391925463">
    <w:abstractNumId w:val="13"/>
  </w:num>
  <w:num w:numId="5" w16cid:durableId="786966300">
    <w:abstractNumId w:val="8"/>
  </w:num>
  <w:num w:numId="6" w16cid:durableId="401369499">
    <w:abstractNumId w:val="1"/>
  </w:num>
  <w:num w:numId="7" w16cid:durableId="1654211989">
    <w:abstractNumId w:val="15"/>
  </w:num>
  <w:num w:numId="8" w16cid:durableId="1560704430">
    <w:abstractNumId w:val="7"/>
  </w:num>
  <w:num w:numId="9" w16cid:durableId="1541747603">
    <w:abstractNumId w:val="19"/>
  </w:num>
  <w:num w:numId="10" w16cid:durableId="1288320280">
    <w:abstractNumId w:val="6"/>
  </w:num>
  <w:num w:numId="11" w16cid:durableId="945697225">
    <w:abstractNumId w:val="5"/>
  </w:num>
  <w:num w:numId="12" w16cid:durableId="1996450894">
    <w:abstractNumId w:val="11"/>
  </w:num>
  <w:num w:numId="13" w16cid:durableId="76176932">
    <w:abstractNumId w:val="20"/>
  </w:num>
  <w:num w:numId="14" w16cid:durableId="1150320028">
    <w:abstractNumId w:val="14"/>
  </w:num>
  <w:num w:numId="15" w16cid:durableId="1534535344">
    <w:abstractNumId w:val="17"/>
  </w:num>
  <w:num w:numId="16" w16cid:durableId="450128038">
    <w:abstractNumId w:val="18"/>
  </w:num>
  <w:num w:numId="17" w16cid:durableId="85200177">
    <w:abstractNumId w:val="12"/>
  </w:num>
  <w:num w:numId="18" w16cid:durableId="1300110750">
    <w:abstractNumId w:val="9"/>
  </w:num>
  <w:num w:numId="19" w16cid:durableId="322050169">
    <w:abstractNumId w:val="0"/>
  </w:num>
  <w:num w:numId="20" w16cid:durableId="553587957">
    <w:abstractNumId w:val="4"/>
  </w:num>
  <w:num w:numId="21" w16cid:durableId="154273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A7"/>
    <w:rsid w:val="00021209"/>
    <w:rsid w:val="00141611"/>
    <w:rsid w:val="001D2868"/>
    <w:rsid w:val="00243369"/>
    <w:rsid w:val="003C20A7"/>
    <w:rsid w:val="0044578C"/>
    <w:rsid w:val="00461E7D"/>
    <w:rsid w:val="0049568A"/>
    <w:rsid w:val="004B31D2"/>
    <w:rsid w:val="004B3487"/>
    <w:rsid w:val="00570EC6"/>
    <w:rsid w:val="0057270D"/>
    <w:rsid w:val="005A6A9B"/>
    <w:rsid w:val="00611A61"/>
    <w:rsid w:val="006A1EF0"/>
    <w:rsid w:val="006B33EF"/>
    <w:rsid w:val="006B4B6C"/>
    <w:rsid w:val="006E4247"/>
    <w:rsid w:val="006E468C"/>
    <w:rsid w:val="00730BD1"/>
    <w:rsid w:val="0077726E"/>
    <w:rsid w:val="007863EE"/>
    <w:rsid w:val="007878B3"/>
    <w:rsid w:val="007A62C1"/>
    <w:rsid w:val="007D46FA"/>
    <w:rsid w:val="008615C7"/>
    <w:rsid w:val="00881C41"/>
    <w:rsid w:val="008D2D09"/>
    <w:rsid w:val="009A3926"/>
    <w:rsid w:val="009A5D1E"/>
    <w:rsid w:val="009B56E6"/>
    <w:rsid w:val="00A01E31"/>
    <w:rsid w:val="00A1635D"/>
    <w:rsid w:val="00A2146B"/>
    <w:rsid w:val="00A973CF"/>
    <w:rsid w:val="00AD0920"/>
    <w:rsid w:val="00B258FA"/>
    <w:rsid w:val="00B327FB"/>
    <w:rsid w:val="00BF3AC3"/>
    <w:rsid w:val="00C210C8"/>
    <w:rsid w:val="00C7727F"/>
    <w:rsid w:val="00C82654"/>
    <w:rsid w:val="00C8525D"/>
    <w:rsid w:val="00CF6D85"/>
    <w:rsid w:val="00D27150"/>
    <w:rsid w:val="00D46F61"/>
    <w:rsid w:val="00DA4BF6"/>
    <w:rsid w:val="00DD1991"/>
    <w:rsid w:val="00E425D8"/>
    <w:rsid w:val="00E94193"/>
    <w:rsid w:val="00ED5E96"/>
    <w:rsid w:val="00F25600"/>
    <w:rsid w:val="00FB2D29"/>
    <w:rsid w:val="00FB75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5DAE8"/>
  <w15:chartTrackingRefBased/>
  <w15:docId w15:val="{AFFEA01F-1CEE-4BCD-8EDC-1BEE64538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2654"/>
    <w:pPr>
      <w:jc w:val="both"/>
    </w:pPr>
    <w:rPr>
      <w:rFonts w:ascii="Source Sans Pro" w:hAnsi="Source Sans Pro"/>
      <w:color w:val="091B24" w:themeColor="background1" w:themeShade="1A"/>
      <w:sz w:val="24"/>
    </w:rPr>
  </w:style>
  <w:style w:type="paragraph" w:styleId="berschrift1">
    <w:name w:val="heading 1"/>
    <w:basedOn w:val="Standard"/>
    <w:next w:val="Standard"/>
    <w:link w:val="berschrift1Zchn"/>
    <w:uiPriority w:val="9"/>
    <w:qFormat/>
    <w:rsid w:val="00730BD1"/>
    <w:pPr>
      <w:keepNext/>
      <w:keepLines/>
      <w:numPr>
        <w:numId w:val="2"/>
      </w:numPr>
      <w:spacing w:before="120" w:after="120"/>
      <w:ind w:left="431" w:hanging="431"/>
      <w:outlineLvl w:val="0"/>
    </w:pPr>
    <w:rPr>
      <w:rFonts w:eastAsiaTheme="majorEastAsia" w:cstheme="majorBidi"/>
      <w:b/>
      <w:color w:val="0071B2"/>
      <w:sz w:val="44"/>
      <w:szCs w:val="32"/>
      <w:u w:val="single"/>
    </w:rPr>
  </w:style>
  <w:style w:type="paragraph" w:styleId="berschrift2">
    <w:name w:val="heading 2"/>
    <w:basedOn w:val="Standard"/>
    <w:next w:val="Standard"/>
    <w:link w:val="berschrift2Zchn"/>
    <w:uiPriority w:val="9"/>
    <w:unhideWhenUsed/>
    <w:qFormat/>
    <w:rsid w:val="00730BD1"/>
    <w:pPr>
      <w:keepNext/>
      <w:keepLines/>
      <w:numPr>
        <w:ilvl w:val="1"/>
        <w:numId w:val="2"/>
      </w:numPr>
      <w:spacing w:before="120" w:after="120"/>
      <w:ind w:left="578" w:hanging="578"/>
      <w:outlineLvl w:val="1"/>
    </w:pPr>
    <w:rPr>
      <w:rFonts w:eastAsiaTheme="majorEastAsia" w:cstheme="majorBidi"/>
      <w:color w:val="0071B2"/>
      <w:sz w:val="36"/>
      <w:szCs w:val="26"/>
    </w:rPr>
  </w:style>
  <w:style w:type="paragraph" w:styleId="berschrift3">
    <w:name w:val="heading 3"/>
    <w:basedOn w:val="Standard"/>
    <w:next w:val="Standard"/>
    <w:link w:val="berschrift3Zchn"/>
    <w:uiPriority w:val="9"/>
    <w:unhideWhenUsed/>
    <w:qFormat/>
    <w:rsid w:val="00730BD1"/>
    <w:pPr>
      <w:keepNext/>
      <w:keepLines/>
      <w:numPr>
        <w:ilvl w:val="2"/>
        <w:numId w:val="2"/>
      </w:numPr>
      <w:spacing w:before="120" w:after="120"/>
      <w:outlineLvl w:val="2"/>
    </w:pPr>
    <w:rPr>
      <w:rFonts w:eastAsiaTheme="majorEastAsia" w:cstheme="majorBidi"/>
      <w:color w:val="0071B2"/>
      <w:sz w:val="28"/>
      <w:szCs w:val="24"/>
    </w:rPr>
  </w:style>
  <w:style w:type="paragraph" w:styleId="berschrift4">
    <w:name w:val="heading 4"/>
    <w:basedOn w:val="Standard"/>
    <w:next w:val="Standard"/>
    <w:link w:val="berschrift4Zchn"/>
    <w:uiPriority w:val="9"/>
    <w:unhideWhenUsed/>
    <w:qFormat/>
    <w:rsid w:val="006B33EF"/>
    <w:pPr>
      <w:keepNext/>
      <w:keepLines/>
      <w:numPr>
        <w:ilvl w:val="3"/>
        <w:numId w:val="2"/>
      </w:numPr>
      <w:spacing w:before="120" w:after="120"/>
      <w:ind w:left="862" w:hanging="862"/>
      <w:outlineLvl w:val="3"/>
    </w:pPr>
    <w:rPr>
      <w:rFonts w:eastAsiaTheme="majorEastAsia" w:cstheme="majorBidi"/>
      <w:iCs/>
      <w:color w:val="0071B2"/>
    </w:rPr>
  </w:style>
  <w:style w:type="paragraph" w:styleId="berschrift5">
    <w:name w:val="heading 5"/>
    <w:basedOn w:val="Standard"/>
    <w:next w:val="Standard"/>
    <w:link w:val="berschrift5Zchn"/>
    <w:uiPriority w:val="9"/>
    <w:semiHidden/>
    <w:unhideWhenUsed/>
    <w:rsid w:val="00C82654"/>
    <w:pPr>
      <w:keepNext/>
      <w:keepLines/>
      <w:numPr>
        <w:ilvl w:val="4"/>
        <w:numId w:val="2"/>
      </w:numPr>
      <w:spacing w:before="40" w:after="0"/>
      <w:outlineLvl w:val="4"/>
    </w:pPr>
    <w:rPr>
      <w:rFonts w:asciiTheme="majorHAnsi" w:eastAsiaTheme="majorEastAsia" w:hAnsiTheme="majorHAnsi" w:cstheme="majorBidi"/>
      <w:color w:val="005385" w:themeColor="accent1" w:themeShade="BF"/>
    </w:rPr>
  </w:style>
  <w:style w:type="paragraph" w:styleId="berschrift6">
    <w:name w:val="heading 6"/>
    <w:basedOn w:val="Standard"/>
    <w:next w:val="Standard"/>
    <w:link w:val="berschrift6Zchn"/>
    <w:uiPriority w:val="9"/>
    <w:semiHidden/>
    <w:unhideWhenUsed/>
    <w:qFormat/>
    <w:rsid w:val="00C82654"/>
    <w:pPr>
      <w:keepNext/>
      <w:keepLines/>
      <w:numPr>
        <w:ilvl w:val="5"/>
        <w:numId w:val="2"/>
      </w:numPr>
      <w:spacing w:before="40" w:after="0"/>
      <w:outlineLvl w:val="5"/>
    </w:pPr>
    <w:rPr>
      <w:rFonts w:asciiTheme="majorHAnsi" w:eastAsiaTheme="majorEastAsia" w:hAnsiTheme="majorHAnsi" w:cstheme="majorBidi"/>
      <w:color w:val="003758" w:themeColor="accent1" w:themeShade="7F"/>
    </w:rPr>
  </w:style>
  <w:style w:type="paragraph" w:styleId="berschrift7">
    <w:name w:val="heading 7"/>
    <w:basedOn w:val="Standard"/>
    <w:next w:val="Standard"/>
    <w:link w:val="berschrift7Zchn"/>
    <w:uiPriority w:val="9"/>
    <w:semiHidden/>
    <w:unhideWhenUsed/>
    <w:qFormat/>
    <w:rsid w:val="00C82654"/>
    <w:pPr>
      <w:keepNext/>
      <w:keepLines/>
      <w:numPr>
        <w:ilvl w:val="6"/>
        <w:numId w:val="2"/>
      </w:numPr>
      <w:spacing w:before="40" w:after="0"/>
      <w:outlineLvl w:val="6"/>
    </w:pPr>
    <w:rPr>
      <w:rFonts w:asciiTheme="majorHAnsi" w:eastAsiaTheme="majorEastAsia" w:hAnsiTheme="majorHAnsi" w:cstheme="majorBidi"/>
      <w:i/>
      <w:iCs/>
      <w:color w:val="003758" w:themeColor="accent1" w:themeShade="7F"/>
    </w:rPr>
  </w:style>
  <w:style w:type="paragraph" w:styleId="berschrift8">
    <w:name w:val="heading 8"/>
    <w:basedOn w:val="Standard"/>
    <w:next w:val="Standard"/>
    <w:link w:val="berschrift8Zchn"/>
    <w:uiPriority w:val="9"/>
    <w:semiHidden/>
    <w:unhideWhenUsed/>
    <w:qFormat/>
    <w:rsid w:val="00C82654"/>
    <w:pPr>
      <w:keepNext/>
      <w:keepLines/>
      <w:numPr>
        <w:ilvl w:val="7"/>
        <w:numId w:val="2"/>
      </w:numPr>
      <w:spacing w:before="40" w:after="0"/>
      <w:outlineLvl w:val="7"/>
    </w:pPr>
    <w:rPr>
      <w:rFonts w:asciiTheme="majorHAnsi" w:eastAsiaTheme="majorEastAsia" w:hAnsiTheme="majorHAnsi" w:cstheme="majorBidi"/>
      <w:color w:val="0090E4" w:themeColor="text1" w:themeTint="D8"/>
      <w:sz w:val="21"/>
      <w:szCs w:val="21"/>
    </w:rPr>
  </w:style>
  <w:style w:type="paragraph" w:styleId="berschrift9">
    <w:name w:val="heading 9"/>
    <w:basedOn w:val="Standard"/>
    <w:next w:val="Standard"/>
    <w:link w:val="berschrift9Zchn"/>
    <w:uiPriority w:val="9"/>
    <w:semiHidden/>
    <w:unhideWhenUsed/>
    <w:qFormat/>
    <w:rsid w:val="00C82654"/>
    <w:pPr>
      <w:keepNext/>
      <w:keepLines/>
      <w:numPr>
        <w:ilvl w:val="8"/>
        <w:numId w:val="2"/>
      </w:numPr>
      <w:spacing w:before="40" w:after="0"/>
      <w:outlineLvl w:val="8"/>
    </w:pPr>
    <w:rPr>
      <w:rFonts w:asciiTheme="majorHAnsi" w:eastAsiaTheme="majorEastAsia" w:hAnsiTheme="majorHAnsi" w:cstheme="majorBidi"/>
      <w:i/>
      <w:iCs/>
      <w:color w:val="0090E4"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1635D"/>
    <w:pPr>
      <w:spacing w:after="0" w:line="240" w:lineRule="auto"/>
    </w:pPr>
    <w:rPr>
      <w:rFonts w:ascii="Source Sans Pro" w:hAnsi="Source Sans Pro"/>
      <w:sz w:val="24"/>
    </w:rPr>
  </w:style>
  <w:style w:type="character" w:customStyle="1" w:styleId="berschrift1Zchn">
    <w:name w:val="Überschrift 1 Zchn"/>
    <w:basedOn w:val="Absatz-Standardschriftart"/>
    <w:link w:val="berschrift1"/>
    <w:uiPriority w:val="9"/>
    <w:rsid w:val="00730BD1"/>
    <w:rPr>
      <w:rFonts w:ascii="Source Sans Pro" w:eastAsiaTheme="majorEastAsia" w:hAnsi="Source Sans Pro" w:cstheme="majorBidi"/>
      <w:b/>
      <w:color w:val="0071B2"/>
      <w:sz w:val="44"/>
      <w:szCs w:val="32"/>
      <w:u w:val="single"/>
    </w:rPr>
  </w:style>
  <w:style w:type="character" w:customStyle="1" w:styleId="berschrift2Zchn">
    <w:name w:val="Überschrift 2 Zchn"/>
    <w:basedOn w:val="Absatz-Standardschriftart"/>
    <w:link w:val="berschrift2"/>
    <w:uiPriority w:val="9"/>
    <w:rsid w:val="00730BD1"/>
    <w:rPr>
      <w:rFonts w:ascii="Source Sans Pro" w:eastAsiaTheme="majorEastAsia" w:hAnsi="Source Sans Pro" w:cstheme="majorBidi"/>
      <w:color w:val="0071B2"/>
      <w:sz w:val="36"/>
      <w:szCs w:val="26"/>
    </w:rPr>
  </w:style>
  <w:style w:type="character" w:customStyle="1" w:styleId="berschrift3Zchn">
    <w:name w:val="Überschrift 3 Zchn"/>
    <w:basedOn w:val="Absatz-Standardschriftart"/>
    <w:link w:val="berschrift3"/>
    <w:uiPriority w:val="9"/>
    <w:rsid w:val="00730BD1"/>
    <w:rPr>
      <w:rFonts w:ascii="Source Sans Pro" w:eastAsiaTheme="majorEastAsia" w:hAnsi="Source Sans Pro" w:cstheme="majorBidi"/>
      <w:color w:val="0071B2"/>
      <w:sz w:val="28"/>
      <w:szCs w:val="24"/>
    </w:rPr>
  </w:style>
  <w:style w:type="character" w:customStyle="1" w:styleId="berschrift4Zchn">
    <w:name w:val="Überschrift 4 Zchn"/>
    <w:basedOn w:val="Absatz-Standardschriftart"/>
    <w:link w:val="berschrift4"/>
    <w:uiPriority w:val="9"/>
    <w:rsid w:val="006B33EF"/>
    <w:rPr>
      <w:rFonts w:ascii="Source Sans Pro" w:eastAsiaTheme="majorEastAsia" w:hAnsi="Source Sans Pro" w:cstheme="majorBidi"/>
      <w:iCs/>
      <w:color w:val="0071B2"/>
      <w:sz w:val="24"/>
    </w:rPr>
  </w:style>
  <w:style w:type="paragraph" w:styleId="Titel">
    <w:name w:val="Title"/>
    <w:basedOn w:val="Standard"/>
    <w:next w:val="Standard"/>
    <w:link w:val="TitelZchn"/>
    <w:uiPriority w:val="10"/>
    <w:qFormat/>
    <w:rsid w:val="0044578C"/>
    <w:pPr>
      <w:spacing w:after="0" w:line="240" w:lineRule="auto"/>
      <w:contextualSpacing/>
    </w:pPr>
    <w:rPr>
      <w:rFonts w:eastAsiaTheme="majorEastAsia" w:cstheme="majorBidi"/>
      <w:color w:val="0071B2"/>
      <w:spacing w:val="-10"/>
      <w:kern w:val="28"/>
      <w:sz w:val="96"/>
      <w:szCs w:val="56"/>
    </w:rPr>
  </w:style>
  <w:style w:type="character" w:customStyle="1" w:styleId="TitelZchn">
    <w:name w:val="Titel Zchn"/>
    <w:basedOn w:val="Absatz-Standardschriftart"/>
    <w:link w:val="Titel"/>
    <w:uiPriority w:val="10"/>
    <w:rsid w:val="0044578C"/>
    <w:rPr>
      <w:rFonts w:ascii="Source Sans Pro" w:eastAsiaTheme="majorEastAsia" w:hAnsi="Source Sans Pro" w:cstheme="majorBidi"/>
      <w:color w:val="0071B2"/>
      <w:spacing w:val="-10"/>
      <w:kern w:val="28"/>
      <w:sz w:val="96"/>
      <w:szCs w:val="56"/>
    </w:rPr>
  </w:style>
  <w:style w:type="paragraph" w:styleId="Untertitel">
    <w:name w:val="Subtitle"/>
    <w:basedOn w:val="Standard"/>
    <w:next w:val="Standard"/>
    <w:link w:val="UntertitelZchn"/>
    <w:uiPriority w:val="11"/>
    <w:qFormat/>
    <w:rsid w:val="0044578C"/>
    <w:pPr>
      <w:numPr>
        <w:ilvl w:val="1"/>
      </w:numPr>
    </w:pPr>
    <w:rPr>
      <w:rFonts w:eastAsiaTheme="minorEastAsia"/>
      <w:color w:val="0071B2"/>
      <w:spacing w:val="15"/>
      <w:sz w:val="56"/>
    </w:rPr>
  </w:style>
  <w:style w:type="character" w:customStyle="1" w:styleId="UntertitelZchn">
    <w:name w:val="Untertitel Zchn"/>
    <w:basedOn w:val="Absatz-Standardschriftart"/>
    <w:link w:val="Untertitel"/>
    <w:uiPriority w:val="11"/>
    <w:rsid w:val="0044578C"/>
    <w:rPr>
      <w:rFonts w:ascii="Source Sans Pro" w:eastAsiaTheme="minorEastAsia" w:hAnsi="Source Sans Pro"/>
      <w:color w:val="0071B2"/>
      <w:spacing w:val="15"/>
      <w:sz w:val="56"/>
    </w:rPr>
  </w:style>
  <w:style w:type="character" w:styleId="SchwacheHervorhebung">
    <w:name w:val="Subtle Emphasis"/>
    <w:basedOn w:val="Absatz-Standardschriftart"/>
    <w:uiPriority w:val="19"/>
    <w:qFormat/>
    <w:rsid w:val="00C82654"/>
    <w:rPr>
      <w:rFonts w:ascii="Source Sans Pro" w:hAnsi="Source Sans Pro"/>
      <w:i/>
      <w:iCs/>
      <w:color w:val="B2B2B2" w:themeColor="text2"/>
      <w:sz w:val="24"/>
    </w:rPr>
  </w:style>
  <w:style w:type="paragraph" w:styleId="Zitat">
    <w:name w:val="Quote"/>
    <w:basedOn w:val="Standard"/>
    <w:next w:val="Standard"/>
    <w:link w:val="ZitatZchn"/>
    <w:uiPriority w:val="29"/>
    <w:qFormat/>
    <w:rsid w:val="00D46F61"/>
    <w:pPr>
      <w:spacing w:before="200"/>
      <w:ind w:left="864" w:right="864"/>
      <w:jc w:val="center"/>
    </w:pPr>
    <w:rPr>
      <w:i/>
      <w:iCs/>
      <w:color w:val="FE5000"/>
    </w:rPr>
  </w:style>
  <w:style w:type="character" w:customStyle="1" w:styleId="ZitatZchn">
    <w:name w:val="Zitat Zchn"/>
    <w:basedOn w:val="Absatz-Standardschriftart"/>
    <w:link w:val="Zitat"/>
    <w:uiPriority w:val="29"/>
    <w:rsid w:val="00D46F61"/>
    <w:rPr>
      <w:rFonts w:ascii="Source Sans Pro" w:hAnsi="Source Sans Pro"/>
      <w:i/>
      <w:iCs/>
      <w:color w:val="FE5000"/>
      <w:sz w:val="24"/>
    </w:rPr>
  </w:style>
  <w:style w:type="paragraph" w:styleId="Verzeichnis1">
    <w:name w:val="toc 1"/>
    <w:basedOn w:val="Standard"/>
    <w:next w:val="Standard"/>
    <w:autoRedefine/>
    <w:uiPriority w:val="39"/>
    <w:unhideWhenUsed/>
    <w:rsid w:val="00C82654"/>
    <w:pPr>
      <w:tabs>
        <w:tab w:val="left" w:pos="480"/>
        <w:tab w:val="right" w:leader="dot" w:pos="9060"/>
      </w:tabs>
      <w:spacing w:after="100"/>
    </w:pPr>
    <w:rPr>
      <w:color w:val="0071B2"/>
    </w:rPr>
  </w:style>
  <w:style w:type="paragraph" w:styleId="Verzeichnis2">
    <w:name w:val="toc 2"/>
    <w:basedOn w:val="Standard"/>
    <w:next w:val="Standard"/>
    <w:autoRedefine/>
    <w:uiPriority w:val="39"/>
    <w:unhideWhenUsed/>
    <w:rsid w:val="0044578C"/>
    <w:pPr>
      <w:spacing w:after="100"/>
      <w:ind w:left="240"/>
    </w:pPr>
    <w:rPr>
      <w:color w:val="0071B2"/>
    </w:rPr>
  </w:style>
  <w:style w:type="paragraph" w:styleId="Verzeichnis3">
    <w:name w:val="toc 3"/>
    <w:basedOn w:val="Standard"/>
    <w:next w:val="Standard"/>
    <w:autoRedefine/>
    <w:uiPriority w:val="39"/>
    <w:unhideWhenUsed/>
    <w:rsid w:val="0044578C"/>
    <w:pPr>
      <w:spacing w:after="100"/>
      <w:ind w:left="480"/>
    </w:pPr>
    <w:rPr>
      <w:color w:val="0071B2"/>
    </w:rPr>
  </w:style>
  <w:style w:type="paragraph" w:styleId="Verzeichnis4">
    <w:name w:val="toc 4"/>
    <w:basedOn w:val="Standard"/>
    <w:next w:val="Standard"/>
    <w:autoRedefine/>
    <w:uiPriority w:val="39"/>
    <w:unhideWhenUsed/>
    <w:rsid w:val="0044578C"/>
    <w:pPr>
      <w:spacing w:after="100"/>
      <w:ind w:left="720"/>
    </w:pPr>
    <w:rPr>
      <w:color w:val="0071B2"/>
    </w:rPr>
  </w:style>
  <w:style w:type="character" w:styleId="Hyperlink">
    <w:name w:val="Hyperlink"/>
    <w:basedOn w:val="Absatz-Standardschriftart"/>
    <w:uiPriority w:val="99"/>
    <w:unhideWhenUsed/>
    <w:rsid w:val="0044578C"/>
    <w:rPr>
      <w:color w:val="FE5000" w:themeColor="hyperlink"/>
      <w:u w:val="single"/>
    </w:rPr>
  </w:style>
  <w:style w:type="character" w:styleId="SchwacherVerweis">
    <w:name w:val="Subtle Reference"/>
    <w:basedOn w:val="Absatz-Standardschriftart"/>
    <w:uiPriority w:val="31"/>
    <w:qFormat/>
    <w:rsid w:val="00C82654"/>
    <w:rPr>
      <w:rFonts w:ascii="Source Sans Pro" w:hAnsi="Source Sans Pro"/>
      <w:smallCaps/>
      <w:color w:val="B2B2B2" w:themeColor="text2"/>
      <w:sz w:val="24"/>
    </w:rPr>
  </w:style>
  <w:style w:type="paragraph" w:styleId="IntensivesZitat">
    <w:name w:val="Intense Quote"/>
    <w:basedOn w:val="Standard"/>
    <w:next w:val="Standard"/>
    <w:link w:val="IntensivesZitatZchn"/>
    <w:uiPriority w:val="30"/>
    <w:qFormat/>
    <w:rsid w:val="00D46F61"/>
    <w:pPr>
      <w:pBdr>
        <w:top w:val="single" w:sz="4" w:space="6" w:color="FE5000"/>
        <w:bottom w:val="single" w:sz="4" w:space="6" w:color="FE5000"/>
      </w:pBdr>
      <w:spacing w:before="360" w:after="360"/>
      <w:ind w:left="862" w:right="862"/>
      <w:jc w:val="center"/>
    </w:pPr>
    <w:rPr>
      <w:i/>
      <w:iCs/>
      <w:color w:val="FE5000"/>
    </w:rPr>
  </w:style>
  <w:style w:type="character" w:customStyle="1" w:styleId="IntensivesZitatZchn">
    <w:name w:val="Intensives Zitat Zchn"/>
    <w:basedOn w:val="Absatz-Standardschriftart"/>
    <w:link w:val="IntensivesZitat"/>
    <w:uiPriority w:val="30"/>
    <w:rsid w:val="00D46F61"/>
    <w:rPr>
      <w:rFonts w:ascii="Source Sans Pro" w:hAnsi="Source Sans Pro"/>
      <w:i/>
      <w:iCs/>
      <w:color w:val="FE5000"/>
      <w:sz w:val="24"/>
    </w:rPr>
  </w:style>
  <w:style w:type="character" w:styleId="Fett">
    <w:name w:val="Strong"/>
    <w:uiPriority w:val="22"/>
    <w:rsid w:val="004B3487"/>
    <w:rPr>
      <w:b/>
      <w:bCs/>
    </w:rPr>
  </w:style>
  <w:style w:type="character" w:styleId="IntensiverVerweis">
    <w:name w:val="Intense Reference"/>
    <w:basedOn w:val="Absatz-Standardschriftart"/>
    <w:uiPriority w:val="32"/>
    <w:qFormat/>
    <w:rsid w:val="00C82654"/>
    <w:rPr>
      <w:rFonts w:ascii="Source Sans Pro" w:hAnsi="Source Sans Pro"/>
      <w:b/>
      <w:bCs/>
      <w:smallCaps/>
      <w:color w:val="0071B2" w:themeColor="text1"/>
      <w:spacing w:val="5"/>
      <w:sz w:val="24"/>
    </w:rPr>
  </w:style>
  <w:style w:type="character" w:styleId="Buchtitel">
    <w:name w:val="Book Title"/>
    <w:basedOn w:val="Absatz-Standardschriftart"/>
    <w:uiPriority w:val="33"/>
    <w:qFormat/>
    <w:rsid w:val="004B3487"/>
    <w:rPr>
      <w:rFonts w:ascii="Source Sans Pro" w:hAnsi="Source Sans Pro"/>
      <w:b/>
      <w:bCs/>
      <w:i/>
      <w:iCs/>
      <w:spacing w:val="5"/>
      <w:sz w:val="24"/>
    </w:rPr>
  </w:style>
  <w:style w:type="paragraph" w:styleId="Listenabsatz">
    <w:name w:val="List Paragraph"/>
    <w:basedOn w:val="Standard"/>
    <w:uiPriority w:val="34"/>
    <w:qFormat/>
    <w:rsid w:val="004B3487"/>
    <w:pPr>
      <w:ind w:left="720"/>
      <w:contextualSpacing/>
    </w:pPr>
  </w:style>
  <w:style w:type="character" w:styleId="IntensiveHervorhebung">
    <w:name w:val="Intense Emphasis"/>
    <w:basedOn w:val="Absatz-Standardschriftart"/>
    <w:uiPriority w:val="21"/>
    <w:qFormat/>
    <w:rsid w:val="00C82654"/>
    <w:rPr>
      <w:rFonts w:ascii="Source Sans Pro" w:hAnsi="Source Sans Pro"/>
      <w:i/>
      <w:iCs/>
      <w:color w:val="0071B2" w:themeColor="text1"/>
      <w:sz w:val="24"/>
    </w:rPr>
  </w:style>
  <w:style w:type="character" w:styleId="Hervorhebung">
    <w:name w:val="Emphasis"/>
    <w:basedOn w:val="Absatz-Standardschriftart"/>
    <w:uiPriority w:val="20"/>
    <w:qFormat/>
    <w:rsid w:val="004B3487"/>
    <w:rPr>
      <w:rFonts w:ascii="Source Sans Pro" w:hAnsi="Source Sans Pro"/>
      <w:i/>
      <w:iCs/>
      <w:sz w:val="24"/>
    </w:rPr>
  </w:style>
  <w:style w:type="paragraph" w:styleId="Kopfzeile">
    <w:name w:val="header"/>
    <w:basedOn w:val="Standard"/>
    <w:link w:val="KopfzeileZchn"/>
    <w:uiPriority w:val="99"/>
    <w:unhideWhenUsed/>
    <w:rsid w:val="004B34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3487"/>
    <w:rPr>
      <w:rFonts w:ascii="Source Sans Pro" w:hAnsi="Source Sans Pro"/>
      <w:color w:val="0071B2" w:themeColor="text1"/>
      <w:sz w:val="24"/>
    </w:rPr>
  </w:style>
  <w:style w:type="paragraph" w:styleId="Fuzeile">
    <w:name w:val="footer"/>
    <w:basedOn w:val="Standard"/>
    <w:link w:val="FuzeileZchn"/>
    <w:uiPriority w:val="99"/>
    <w:unhideWhenUsed/>
    <w:rsid w:val="00AD0920"/>
    <w:pPr>
      <w:tabs>
        <w:tab w:val="center" w:pos="4536"/>
        <w:tab w:val="right" w:pos="9072"/>
      </w:tabs>
      <w:spacing w:after="0" w:line="240" w:lineRule="auto"/>
    </w:pPr>
    <w:rPr>
      <w:color w:val="0071B2" w:themeColor="text1"/>
    </w:rPr>
  </w:style>
  <w:style w:type="character" w:customStyle="1" w:styleId="FuzeileZchn">
    <w:name w:val="Fußzeile Zchn"/>
    <w:basedOn w:val="Absatz-Standardschriftart"/>
    <w:link w:val="Fuzeile"/>
    <w:uiPriority w:val="99"/>
    <w:rsid w:val="00AD0920"/>
    <w:rPr>
      <w:rFonts w:ascii="Source Sans Pro" w:hAnsi="Source Sans Pro"/>
      <w:color w:val="0071B2" w:themeColor="text1"/>
      <w:sz w:val="24"/>
    </w:rPr>
  </w:style>
  <w:style w:type="paragraph" w:styleId="Inhaltsverzeichnisberschrift">
    <w:name w:val="TOC Heading"/>
    <w:basedOn w:val="berschrift1"/>
    <w:next w:val="Standard"/>
    <w:uiPriority w:val="39"/>
    <w:unhideWhenUsed/>
    <w:rsid w:val="00F25600"/>
    <w:pPr>
      <w:outlineLvl w:val="9"/>
    </w:pPr>
    <w:rPr>
      <w:b w:val="0"/>
      <w:kern w:val="0"/>
      <w:sz w:val="28"/>
      <w:lang w:eastAsia="de-DE"/>
      <w14:ligatures w14:val="none"/>
    </w:rPr>
  </w:style>
  <w:style w:type="paragraph" w:styleId="Verzeichnis5">
    <w:name w:val="toc 5"/>
    <w:basedOn w:val="Standard"/>
    <w:next w:val="Standard"/>
    <w:autoRedefine/>
    <w:uiPriority w:val="39"/>
    <w:semiHidden/>
    <w:unhideWhenUsed/>
    <w:rsid w:val="006E468C"/>
    <w:pPr>
      <w:spacing w:after="100"/>
      <w:ind w:left="960"/>
    </w:pPr>
    <w:rPr>
      <w:color w:val="0071B2"/>
    </w:rPr>
  </w:style>
  <w:style w:type="character" w:customStyle="1" w:styleId="berschrift5Zchn">
    <w:name w:val="Überschrift 5 Zchn"/>
    <w:basedOn w:val="Absatz-Standardschriftart"/>
    <w:link w:val="berschrift5"/>
    <w:uiPriority w:val="9"/>
    <w:semiHidden/>
    <w:rsid w:val="00C82654"/>
    <w:rPr>
      <w:rFonts w:asciiTheme="majorHAnsi" w:eastAsiaTheme="majorEastAsia" w:hAnsiTheme="majorHAnsi" w:cstheme="majorBidi"/>
      <w:color w:val="005385" w:themeColor="accent1" w:themeShade="BF"/>
      <w:sz w:val="24"/>
    </w:rPr>
  </w:style>
  <w:style w:type="character" w:customStyle="1" w:styleId="berschrift6Zchn">
    <w:name w:val="Überschrift 6 Zchn"/>
    <w:basedOn w:val="Absatz-Standardschriftart"/>
    <w:link w:val="berschrift6"/>
    <w:uiPriority w:val="9"/>
    <w:semiHidden/>
    <w:rsid w:val="00C82654"/>
    <w:rPr>
      <w:rFonts w:asciiTheme="majorHAnsi" w:eastAsiaTheme="majorEastAsia" w:hAnsiTheme="majorHAnsi" w:cstheme="majorBidi"/>
      <w:color w:val="003758" w:themeColor="accent1" w:themeShade="7F"/>
      <w:sz w:val="24"/>
    </w:rPr>
  </w:style>
  <w:style w:type="character" w:customStyle="1" w:styleId="berschrift7Zchn">
    <w:name w:val="Überschrift 7 Zchn"/>
    <w:basedOn w:val="Absatz-Standardschriftart"/>
    <w:link w:val="berschrift7"/>
    <w:uiPriority w:val="9"/>
    <w:semiHidden/>
    <w:rsid w:val="00C82654"/>
    <w:rPr>
      <w:rFonts w:asciiTheme="majorHAnsi" w:eastAsiaTheme="majorEastAsia" w:hAnsiTheme="majorHAnsi" w:cstheme="majorBidi"/>
      <w:i/>
      <w:iCs/>
      <w:color w:val="003758" w:themeColor="accent1" w:themeShade="7F"/>
      <w:sz w:val="24"/>
    </w:rPr>
  </w:style>
  <w:style w:type="character" w:customStyle="1" w:styleId="berschrift8Zchn">
    <w:name w:val="Überschrift 8 Zchn"/>
    <w:basedOn w:val="Absatz-Standardschriftart"/>
    <w:link w:val="berschrift8"/>
    <w:uiPriority w:val="9"/>
    <w:semiHidden/>
    <w:rsid w:val="00C82654"/>
    <w:rPr>
      <w:rFonts w:asciiTheme="majorHAnsi" w:eastAsiaTheme="majorEastAsia" w:hAnsiTheme="majorHAnsi" w:cstheme="majorBidi"/>
      <w:color w:val="0090E4" w:themeColor="text1" w:themeTint="D8"/>
      <w:sz w:val="21"/>
      <w:szCs w:val="21"/>
    </w:rPr>
  </w:style>
  <w:style w:type="character" w:customStyle="1" w:styleId="berschrift9Zchn">
    <w:name w:val="Überschrift 9 Zchn"/>
    <w:basedOn w:val="Absatz-Standardschriftart"/>
    <w:link w:val="berschrift9"/>
    <w:uiPriority w:val="9"/>
    <w:semiHidden/>
    <w:rsid w:val="00C82654"/>
    <w:rPr>
      <w:rFonts w:asciiTheme="majorHAnsi" w:eastAsiaTheme="majorEastAsia" w:hAnsiTheme="majorHAnsi" w:cstheme="majorBidi"/>
      <w:i/>
      <w:iCs/>
      <w:color w:val="0090E4" w:themeColor="text1" w:themeTint="D8"/>
      <w:sz w:val="21"/>
      <w:szCs w:val="21"/>
    </w:rPr>
  </w:style>
  <w:style w:type="character" w:styleId="NichtaufgelsteErwhnung">
    <w:name w:val="Unresolved Mention"/>
    <w:basedOn w:val="Absatz-Standardschriftart"/>
    <w:uiPriority w:val="99"/>
    <w:semiHidden/>
    <w:unhideWhenUsed/>
    <w:rsid w:val="00461E7D"/>
    <w:rPr>
      <w:color w:val="605E5C"/>
      <w:shd w:val="clear" w:color="auto" w:fill="E1DFDD"/>
    </w:rPr>
  </w:style>
  <w:style w:type="character" w:styleId="BesuchterLink">
    <w:name w:val="FollowedHyperlink"/>
    <w:basedOn w:val="Absatz-Standardschriftart"/>
    <w:uiPriority w:val="99"/>
    <w:semiHidden/>
    <w:unhideWhenUsed/>
    <w:rsid w:val="00461E7D"/>
    <w:rPr>
      <w:color w:val="C00000" w:themeColor="followedHyperlink"/>
      <w:u w:val="single"/>
    </w:rPr>
  </w:style>
  <w:style w:type="paragraph" w:styleId="Beschriftung">
    <w:name w:val="caption"/>
    <w:basedOn w:val="Standard"/>
    <w:next w:val="Standard"/>
    <w:uiPriority w:val="35"/>
    <w:unhideWhenUsed/>
    <w:qFormat/>
    <w:rsid w:val="007878B3"/>
    <w:pPr>
      <w:spacing w:after="200" w:line="240" w:lineRule="auto"/>
    </w:pPr>
    <w:rPr>
      <w:i/>
      <w:iCs/>
      <w:color w:val="0071B2" w:themeColor="text1"/>
      <w:sz w:val="18"/>
      <w:szCs w:val="18"/>
    </w:rPr>
  </w:style>
  <w:style w:type="paragraph" w:customStyle="1" w:styleId="Code-Beispiel">
    <w:name w:val="Code-Beispiel"/>
    <w:basedOn w:val="Standard"/>
    <w:link w:val="Code-BeispielZchn"/>
    <w:qFormat/>
    <w:rsid w:val="00881C41"/>
    <w:rPr>
      <w:rFonts w:cs="Courier New"/>
      <w:color w:val="181818" w:themeColor="background2" w:themeShade="1A"/>
      <w:spacing w:val="40"/>
      <w:sz w:val="20"/>
    </w:rPr>
  </w:style>
  <w:style w:type="character" w:customStyle="1" w:styleId="Code-BeispielZchn">
    <w:name w:val="Code-Beispiel Zchn"/>
    <w:basedOn w:val="Absatz-Standardschriftart"/>
    <w:link w:val="Code-Beispiel"/>
    <w:rsid w:val="00881C41"/>
    <w:rPr>
      <w:rFonts w:ascii="Source Sans Pro" w:hAnsi="Source Sans Pro" w:cs="Courier New"/>
      <w:color w:val="181818" w:themeColor="background2" w:themeShade="1A"/>
      <w:spacing w:val="40"/>
      <w:sz w:val="20"/>
    </w:rPr>
  </w:style>
  <w:style w:type="paragraph" w:customStyle="1" w:styleId="FettStandard">
    <w:name w:val="Fett Standard"/>
    <w:basedOn w:val="Standard"/>
    <w:qFormat/>
    <w:rsid w:val="00B258F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546">
      <w:bodyDiv w:val="1"/>
      <w:marLeft w:val="0"/>
      <w:marRight w:val="0"/>
      <w:marTop w:val="0"/>
      <w:marBottom w:val="0"/>
      <w:divBdr>
        <w:top w:val="none" w:sz="0" w:space="0" w:color="auto"/>
        <w:left w:val="none" w:sz="0" w:space="0" w:color="auto"/>
        <w:bottom w:val="none" w:sz="0" w:space="0" w:color="auto"/>
        <w:right w:val="none" w:sz="0" w:space="0" w:color="auto"/>
      </w:divBdr>
    </w:div>
    <w:div w:id="26104124">
      <w:bodyDiv w:val="1"/>
      <w:marLeft w:val="0"/>
      <w:marRight w:val="0"/>
      <w:marTop w:val="0"/>
      <w:marBottom w:val="0"/>
      <w:divBdr>
        <w:top w:val="none" w:sz="0" w:space="0" w:color="auto"/>
        <w:left w:val="none" w:sz="0" w:space="0" w:color="auto"/>
        <w:bottom w:val="none" w:sz="0" w:space="0" w:color="auto"/>
        <w:right w:val="none" w:sz="0" w:space="0" w:color="auto"/>
      </w:divBdr>
    </w:div>
    <w:div w:id="553546784">
      <w:bodyDiv w:val="1"/>
      <w:marLeft w:val="0"/>
      <w:marRight w:val="0"/>
      <w:marTop w:val="0"/>
      <w:marBottom w:val="0"/>
      <w:divBdr>
        <w:top w:val="none" w:sz="0" w:space="0" w:color="auto"/>
        <w:left w:val="none" w:sz="0" w:space="0" w:color="auto"/>
        <w:bottom w:val="none" w:sz="0" w:space="0" w:color="auto"/>
        <w:right w:val="none" w:sz="0" w:space="0" w:color="auto"/>
      </w:divBdr>
    </w:div>
    <w:div w:id="607547507">
      <w:bodyDiv w:val="1"/>
      <w:marLeft w:val="0"/>
      <w:marRight w:val="0"/>
      <w:marTop w:val="0"/>
      <w:marBottom w:val="0"/>
      <w:divBdr>
        <w:top w:val="none" w:sz="0" w:space="0" w:color="auto"/>
        <w:left w:val="none" w:sz="0" w:space="0" w:color="auto"/>
        <w:bottom w:val="none" w:sz="0" w:space="0" w:color="auto"/>
        <w:right w:val="none" w:sz="0" w:space="0" w:color="auto"/>
      </w:divBdr>
    </w:div>
    <w:div w:id="704866913">
      <w:bodyDiv w:val="1"/>
      <w:marLeft w:val="0"/>
      <w:marRight w:val="0"/>
      <w:marTop w:val="0"/>
      <w:marBottom w:val="0"/>
      <w:divBdr>
        <w:top w:val="none" w:sz="0" w:space="0" w:color="auto"/>
        <w:left w:val="none" w:sz="0" w:space="0" w:color="auto"/>
        <w:bottom w:val="none" w:sz="0" w:space="0" w:color="auto"/>
        <w:right w:val="none" w:sz="0" w:space="0" w:color="auto"/>
      </w:divBdr>
    </w:div>
    <w:div w:id="709762666">
      <w:bodyDiv w:val="1"/>
      <w:marLeft w:val="0"/>
      <w:marRight w:val="0"/>
      <w:marTop w:val="0"/>
      <w:marBottom w:val="0"/>
      <w:divBdr>
        <w:top w:val="none" w:sz="0" w:space="0" w:color="auto"/>
        <w:left w:val="none" w:sz="0" w:space="0" w:color="auto"/>
        <w:bottom w:val="none" w:sz="0" w:space="0" w:color="auto"/>
        <w:right w:val="none" w:sz="0" w:space="0" w:color="auto"/>
      </w:divBdr>
    </w:div>
    <w:div w:id="751508260">
      <w:bodyDiv w:val="1"/>
      <w:marLeft w:val="0"/>
      <w:marRight w:val="0"/>
      <w:marTop w:val="0"/>
      <w:marBottom w:val="0"/>
      <w:divBdr>
        <w:top w:val="none" w:sz="0" w:space="0" w:color="auto"/>
        <w:left w:val="none" w:sz="0" w:space="0" w:color="auto"/>
        <w:bottom w:val="none" w:sz="0" w:space="0" w:color="auto"/>
        <w:right w:val="none" w:sz="0" w:space="0" w:color="auto"/>
      </w:divBdr>
    </w:div>
    <w:div w:id="907689281">
      <w:bodyDiv w:val="1"/>
      <w:marLeft w:val="0"/>
      <w:marRight w:val="0"/>
      <w:marTop w:val="0"/>
      <w:marBottom w:val="0"/>
      <w:divBdr>
        <w:top w:val="none" w:sz="0" w:space="0" w:color="auto"/>
        <w:left w:val="none" w:sz="0" w:space="0" w:color="auto"/>
        <w:bottom w:val="none" w:sz="0" w:space="0" w:color="auto"/>
        <w:right w:val="none" w:sz="0" w:space="0" w:color="auto"/>
      </w:divBdr>
    </w:div>
    <w:div w:id="936064058">
      <w:bodyDiv w:val="1"/>
      <w:marLeft w:val="0"/>
      <w:marRight w:val="0"/>
      <w:marTop w:val="0"/>
      <w:marBottom w:val="0"/>
      <w:divBdr>
        <w:top w:val="none" w:sz="0" w:space="0" w:color="auto"/>
        <w:left w:val="none" w:sz="0" w:space="0" w:color="auto"/>
        <w:bottom w:val="none" w:sz="0" w:space="0" w:color="auto"/>
        <w:right w:val="none" w:sz="0" w:space="0" w:color="auto"/>
      </w:divBdr>
    </w:div>
    <w:div w:id="938106333">
      <w:bodyDiv w:val="1"/>
      <w:marLeft w:val="0"/>
      <w:marRight w:val="0"/>
      <w:marTop w:val="0"/>
      <w:marBottom w:val="0"/>
      <w:divBdr>
        <w:top w:val="none" w:sz="0" w:space="0" w:color="auto"/>
        <w:left w:val="none" w:sz="0" w:space="0" w:color="auto"/>
        <w:bottom w:val="none" w:sz="0" w:space="0" w:color="auto"/>
        <w:right w:val="none" w:sz="0" w:space="0" w:color="auto"/>
      </w:divBdr>
    </w:div>
    <w:div w:id="961418349">
      <w:bodyDiv w:val="1"/>
      <w:marLeft w:val="0"/>
      <w:marRight w:val="0"/>
      <w:marTop w:val="0"/>
      <w:marBottom w:val="0"/>
      <w:divBdr>
        <w:top w:val="none" w:sz="0" w:space="0" w:color="auto"/>
        <w:left w:val="none" w:sz="0" w:space="0" w:color="auto"/>
        <w:bottom w:val="none" w:sz="0" w:space="0" w:color="auto"/>
        <w:right w:val="none" w:sz="0" w:space="0" w:color="auto"/>
      </w:divBdr>
    </w:div>
    <w:div w:id="1013530977">
      <w:bodyDiv w:val="1"/>
      <w:marLeft w:val="0"/>
      <w:marRight w:val="0"/>
      <w:marTop w:val="0"/>
      <w:marBottom w:val="0"/>
      <w:divBdr>
        <w:top w:val="none" w:sz="0" w:space="0" w:color="auto"/>
        <w:left w:val="none" w:sz="0" w:space="0" w:color="auto"/>
        <w:bottom w:val="none" w:sz="0" w:space="0" w:color="auto"/>
        <w:right w:val="none" w:sz="0" w:space="0" w:color="auto"/>
      </w:divBdr>
    </w:div>
    <w:div w:id="1336494672">
      <w:bodyDiv w:val="1"/>
      <w:marLeft w:val="0"/>
      <w:marRight w:val="0"/>
      <w:marTop w:val="0"/>
      <w:marBottom w:val="0"/>
      <w:divBdr>
        <w:top w:val="none" w:sz="0" w:space="0" w:color="auto"/>
        <w:left w:val="none" w:sz="0" w:space="0" w:color="auto"/>
        <w:bottom w:val="none" w:sz="0" w:space="0" w:color="auto"/>
        <w:right w:val="none" w:sz="0" w:space="0" w:color="auto"/>
      </w:divBdr>
    </w:div>
    <w:div w:id="1500386625">
      <w:bodyDiv w:val="1"/>
      <w:marLeft w:val="0"/>
      <w:marRight w:val="0"/>
      <w:marTop w:val="0"/>
      <w:marBottom w:val="0"/>
      <w:divBdr>
        <w:top w:val="none" w:sz="0" w:space="0" w:color="auto"/>
        <w:left w:val="none" w:sz="0" w:space="0" w:color="auto"/>
        <w:bottom w:val="none" w:sz="0" w:space="0" w:color="auto"/>
        <w:right w:val="none" w:sz="0" w:space="0" w:color="auto"/>
      </w:divBdr>
    </w:div>
    <w:div w:id="1560359302">
      <w:bodyDiv w:val="1"/>
      <w:marLeft w:val="0"/>
      <w:marRight w:val="0"/>
      <w:marTop w:val="0"/>
      <w:marBottom w:val="0"/>
      <w:divBdr>
        <w:top w:val="none" w:sz="0" w:space="0" w:color="auto"/>
        <w:left w:val="none" w:sz="0" w:space="0" w:color="auto"/>
        <w:bottom w:val="none" w:sz="0" w:space="0" w:color="auto"/>
        <w:right w:val="none" w:sz="0" w:space="0" w:color="auto"/>
      </w:divBdr>
    </w:div>
    <w:div w:id="1996178598">
      <w:bodyDiv w:val="1"/>
      <w:marLeft w:val="0"/>
      <w:marRight w:val="0"/>
      <w:marTop w:val="0"/>
      <w:marBottom w:val="0"/>
      <w:divBdr>
        <w:top w:val="none" w:sz="0" w:space="0" w:color="auto"/>
        <w:left w:val="none" w:sz="0" w:space="0" w:color="auto"/>
        <w:bottom w:val="none" w:sz="0" w:space="0" w:color="auto"/>
        <w:right w:val="none" w:sz="0" w:space="0" w:color="auto"/>
      </w:divBdr>
    </w:div>
    <w:div w:id="211119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plight.io/api-types/soap-ap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3schools.com/tags/ref_httpmessages.asp" TargetMode="External"/><Relationship Id="rId4" Type="http://schemas.openxmlformats.org/officeDocument/2006/relationships/settings" Target="settings.xml"/><Relationship Id="rId9" Type="http://schemas.openxmlformats.org/officeDocument/2006/relationships/hyperlink" Target="https://www.uptrends.de/was-ist/rest-api"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na.arns\OneDrive%20-%20WBSEDU\Desktop\Host%20Desktop\Unterricht\Java\WBS-Vorlage_KB1.dotx" TargetMode="External"/></Relationships>
</file>

<file path=word/theme/theme1.xml><?xml version="1.0" encoding="utf-8"?>
<a:theme xmlns:a="http://schemas.openxmlformats.org/drawingml/2006/main" name="WBS_DESIGN">
  <a:themeElements>
    <a:clrScheme name="WBS_Folienvorlage">
      <a:dk1>
        <a:srgbClr val="0071B2"/>
      </a:dk1>
      <a:lt1>
        <a:srgbClr val="D2E8F4"/>
      </a:lt1>
      <a:dk2>
        <a:srgbClr val="B2B2B2"/>
      </a:dk2>
      <a:lt2>
        <a:srgbClr val="EEEEEE"/>
      </a:lt2>
      <a:accent1>
        <a:srgbClr val="0071B2"/>
      </a:accent1>
      <a:accent2>
        <a:srgbClr val="FE5000"/>
      </a:accent2>
      <a:accent3>
        <a:srgbClr val="D2E8F4"/>
      </a:accent3>
      <a:accent4>
        <a:srgbClr val="EEEEEE"/>
      </a:accent4>
      <a:accent5>
        <a:srgbClr val="D9D9D9"/>
      </a:accent5>
      <a:accent6>
        <a:srgbClr val="B2B2B2"/>
      </a:accent6>
      <a:hlink>
        <a:srgbClr val="FE5000"/>
      </a:hlink>
      <a:folHlink>
        <a:srgbClr val="C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BS_DESIGN" id="{EE8733E4-0C64-4A80-89CF-AB0F469D31CA}" vid="{0BF903C5-52FF-4D29-AC0A-85ACB5715A0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B283E-D509-4CE1-90E1-335FB152D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WBS-Vorlage_KB1.dotx</Template>
  <TotalTime>0</TotalTime>
  <Pages>1</Pages>
  <Words>1072</Words>
  <Characters>6754</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Arns</dc:creator>
  <cp:keywords/>
  <dc:description/>
  <cp:lastModifiedBy>Nina Arns</cp:lastModifiedBy>
  <cp:revision>7</cp:revision>
  <cp:lastPrinted>2025-04-09T12:24:00Z</cp:lastPrinted>
  <dcterms:created xsi:type="dcterms:W3CDTF">2025-04-09T11:25:00Z</dcterms:created>
  <dcterms:modified xsi:type="dcterms:W3CDTF">2025-04-09T12:25:00Z</dcterms:modified>
</cp:coreProperties>
</file>